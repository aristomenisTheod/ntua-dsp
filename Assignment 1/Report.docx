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ahoma" w:hAnsi="Tahoma" w:cs="Tahoma"/>
          <w:color w:val="595959" w:themeColor="text1" w:themeTint="A6"/>
          <w:sz w:val="22"/>
        </w:rPr>
        <w:id w:val="-1290352585"/>
        <w:docPartObj>
          <w:docPartGallery w:val="Cover Pages"/>
          <w:docPartUnique/>
        </w:docPartObj>
      </w:sdtPr>
      <w:sdtEndPr>
        <w:rPr>
          <w:sz w:val="18"/>
        </w:rPr>
      </w:sdtEndPr>
      <w:sdtContent>
        <w:p w14:paraId="38E0AA1F" w14:textId="2D6F2B54" w:rsidR="00EB0540" w:rsidRPr="001C115B" w:rsidRDefault="00643A95">
          <w:pPr>
            <w:pStyle w:val="ab"/>
            <w:rPr>
              <w:rFonts w:ascii="Tahoma" w:hAnsi="Tahoma" w:cs="Tahoma"/>
              <w:sz w:val="22"/>
            </w:rPr>
          </w:pPr>
          <w:r w:rsidRPr="001C115B">
            <w:rPr>
              <w:rFonts w:ascii="Tahoma" w:hAnsi="Tahoma" w:cs="Tahoma"/>
              <w:noProof/>
              <w:sz w:val="18"/>
              <w:lang w:val="en-US" w:eastAsia="en-US"/>
            </w:rPr>
            <mc:AlternateContent>
              <mc:Choice Requires="wps">
                <w:drawing>
                  <wp:anchor distT="0" distB="0" distL="114300" distR="114300" simplePos="0" relativeHeight="251652096" behindDoc="0" locked="0" layoutInCell="1" allowOverlap="0" wp14:anchorId="386B48A3" wp14:editId="59140524">
                    <wp:simplePos x="0" y="0"/>
                    <wp:positionH relativeFrom="margin">
                      <wp:align>center</wp:align>
                    </wp:positionH>
                    <wp:positionV relativeFrom="margin">
                      <wp:align>bottom</wp:align>
                    </wp:positionV>
                    <wp:extent cx="3943350" cy="265176"/>
                    <wp:effectExtent l="0" t="0" r="7620" b="0"/>
                    <wp:wrapSquare wrapText="bothSides"/>
                    <wp:docPr id="20" name="Πλαίσιο κειμένου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1E4EC5" w14:textId="77777777" w:rsidR="00EB0540" w:rsidRPr="001A2191" w:rsidRDefault="001A2191">
                                <w:pPr>
                                  <w:pStyle w:val="a6"/>
                                  <w:rPr>
                                    <w:rFonts w:ascii="Tahoma" w:hAnsi="Tahoma" w:cs="Tahoma"/>
                                    <w:b/>
                                    <w:sz w:val="18"/>
                                  </w:rPr>
                                </w:pPr>
                                <w:r>
                                  <w:rPr>
                                    <w:rFonts w:ascii="Tahoma" w:hAnsi="Tahoma" w:cs="Tahoma"/>
                                    <w:b/>
                                    <w:sz w:val="18"/>
                                    <w:lang w:val="en-US"/>
                                  </w:rPr>
                                  <w:t>Θεοδωρ</w:t>
                                </w:r>
                                <w:r>
                                  <w:rPr>
                                    <w:rFonts w:ascii="Tahoma" w:hAnsi="Tahoma" w:cs="Tahoma"/>
                                    <w:b/>
                                    <w:sz w:val="18"/>
                                  </w:rPr>
                                  <w:t>ίδης Αριστομένη</w:t>
                                </w:r>
                                <w:r>
                                  <w:rPr>
                                    <w:rFonts w:ascii="Tahoma" w:hAnsi="Tahoma" w:cs="Tahoma"/>
                                    <w:b/>
                                    <w:sz w:val="18"/>
                                    <w:lang w:val="en-US"/>
                                  </w:rPr>
                                  <w:t>ς</w:t>
                                </w:r>
                                <w:r w:rsidR="00643A95" w:rsidRPr="001A2191">
                                  <w:rPr>
                                    <w:rFonts w:ascii="Tahoma" w:hAnsi="Tahoma" w:cs="Tahoma"/>
                                    <w:b/>
                                    <w:sz w:val="18"/>
                                  </w:rPr>
                                  <w:t> | </w:t>
                                </w:r>
                                <w:sdt>
                                  <w:sdtPr>
                                    <w:rPr>
                                      <w:rFonts w:ascii="Tahoma" w:hAnsi="Tahoma" w:cs="Tahoma"/>
                                      <w:b/>
                                      <w:sz w:val="18"/>
                                    </w:rPr>
                                    <w:alias w:val="Τίτλος μαθήματος"/>
                                    <w:tag w:val=""/>
                                    <w:id w:val="-728219936"/>
                                    <w:placeholder>
                                      <w:docPart w:val="21637492ABE44503867EB9078339D2E9"/>
                                    </w:placeholder>
                                    <w:dataBinding w:prefixMappings="xmlns:ns0='http://purl.org/dc/elements/1.1/' xmlns:ns1='http://schemas.openxmlformats.org/package/2006/metadata/core-properties' " w:xpath="/ns1:coreProperties[1]/ns1:keywords[1]" w:storeItemID="{6C3C8BC8-F283-45AE-878A-BAB7291924A1}"/>
                                    <w:text/>
                                  </w:sdtPr>
                                  <w:sdtEndPr/>
                                  <w:sdtContent>
                                    <w:r>
                                      <w:rPr>
                                        <w:rFonts w:ascii="Tahoma" w:hAnsi="Tahoma" w:cs="Tahoma"/>
                                        <w:b/>
                                        <w:sz w:val="18"/>
                                        <w:lang w:val="en-US"/>
                                      </w:rPr>
                                      <w:t>03115632</w:t>
                                    </w:r>
                                  </w:sdtContent>
                                </w:sdt>
                                <w:r w:rsidR="00643A95" w:rsidRPr="001A2191">
                                  <w:rPr>
                                    <w:rFonts w:ascii="Tahoma" w:hAnsi="Tahoma" w:cs="Tahoma"/>
                                    <w:b/>
                                    <w:sz w:val="18"/>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86B48A3" id="_x0000_t202" coordsize="21600,21600" o:spt="202" path="m,l,21600r21600,l21600,xe">
                    <v:stroke joinstyle="miter"/>
                    <v:path gradientshapeok="t" o:connecttype="rect"/>
                  </v:shapetype>
                  <v:shape id="Πλαίσιο κειμένου 20" o:spid="_x0000_s1026" type="#_x0000_t202" style="position:absolute;margin-left:0;margin-top:0;width:310.5pt;height:20.9pt;z-index:251652096;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" o:allowoverlap="f" filled="f" stroked="f" strokeweight=".5pt">
                    <v:textbox style="mso-fit-shape-to-text:t" inset="0,,0">
                      <w:txbxContent>
                        <w:p w14:paraId="2F1E4EC5" w14:textId="77777777" w:rsidR="00EB0540" w:rsidRPr="001A2191" w:rsidRDefault="001A2191">
                          <w:pPr>
                            <w:pStyle w:val="a"/>
                            <w:rPr>
                              <w:rFonts w:ascii="Tahoma" w:hAnsi="Tahoma" w:cs="Tahoma"/>
                              <w:b/>
                              <w:sz w:val="18"/>
                            </w:rPr>
                          </w:pPr>
                          <w:proofErr w:type="spellStart"/>
                          <w:r>
                            <w:rPr>
                              <w:rFonts w:ascii="Tahoma" w:hAnsi="Tahoma" w:cs="Tahoma"/>
                              <w:b/>
                              <w:sz w:val="18"/>
                              <w:lang w:val="en-US"/>
                            </w:rPr>
                            <w:t>Θεοδωρ</w:t>
                          </w:r>
                          <w:r>
                            <w:rPr>
                              <w:rFonts w:ascii="Tahoma" w:hAnsi="Tahoma" w:cs="Tahoma"/>
                              <w:b/>
                              <w:sz w:val="18"/>
                            </w:rPr>
                            <w:t>ίδης</w:t>
                          </w:r>
                          <w:proofErr w:type="spellEnd"/>
                          <w:r>
                            <w:rPr>
                              <w:rFonts w:ascii="Tahoma" w:hAnsi="Tahoma" w:cs="Tahoma"/>
                              <w:b/>
                              <w:sz w:val="18"/>
                            </w:rPr>
                            <w:t xml:space="preserve"> Αριστομένη</w:t>
                          </w:r>
                          <w:r>
                            <w:rPr>
                              <w:rFonts w:ascii="Tahoma" w:hAnsi="Tahoma" w:cs="Tahoma"/>
                              <w:b/>
                              <w:sz w:val="18"/>
                              <w:lang w:val="en-US"/>
                            </w:rPr>
                            <w:t>ς</w:t>
                          </w:r>
                          <w:r w:rsidR="00643A95" w:rsidRPr="001A2191">
                            <w:rPr>
                              <w:rFonts w:ascii="Tahoma" w:hAnsi="Tahoma" w:cs="Tahoma"/>
                              <w:b/>
                              <w:sz w:val="18"/>
                            </w:rPr>
                            <w:t> | </w:t>
                          </w:r>
                          <w:sdt>
                            <w:sdtPr>
                              <w:rPr>
                                <w:rFonts w:ascii="Tahoma" w:hAnsi="Tahoma" w:cs="Tahoma"/>
                                <w:b/>
                                <w:sz w:val="18"/>
                              </w:rPr>
                              <w:alias w:val="Τίτλος μαθήματος"/>
                              <w:tag w:val=""/>
                              <w:id w:val="-728219936"/>
                              <w:placeholder>
                                <w:docPart w:val="21637492ABE44503867EB9078339D2E9"/>
                              </w:placeholder>
                              <w:dataBinding w:prefixMappings="xmlns:ns0='http://purl.org/dc/elements/1.1/' xmlns:ns1='http://schemas.openxmlformats.org/package/2006/metadata/core-properties' " w:xpath="/ns1:coreProperties[1]/ns1:keywords[1]" w:storeItemID="{6C3C8BC8-F283-45AE-878A-BAB7291924A1}"/>
                              <w:text/>
                            </w:sdtPr>
                            <w:sdtEndPr/>
                            <w:sdtContent>
                              <w:r>
                                <w:rPr>
                                  <w:rFonts w:ascii="Tahoma" w:hAnsi="Tahoma" w:cs="Tahoma"/>
                                  <w:b/>
                                  <w:sz w:val="18"/>
                                  <w:lang w:val="en-US"/>
                                </w:rPr>
                                <w:t>03115632</w:t>
                              </w:r>
                            </w:sdtContent>
                          </w:sdt>
                          <w:r w:rsidR="00643A95" w:rsidRPr="001A2191">
                            <w:rPr>
                              <w:rFonts w:ascii="Tahoma" w:hAnsi="Tahoma" w:cs="Tahoma"/>
                              <w:b/>
                              <w:sz w:val="18"/>
                            </w:rPr>
                            <w:t> </w:t>
                          </w:r>
                        </w:p>
                      </w:txbxContent>
                    </v:textbox>
                    <w10:wrap type="square" anchorx="margin" anchory="margin"/>
                  </v:shape>
                </w:pict>
              </mc:Fallback>
            </mc:AlternateContent>
          </w:r>
        </w:p>
        <w:p w14:paraId="1DEB3FFB" w14:textId="1CDDFB34" w:rsidR="00840BB9" w:rsidRDefault="001A19B5" w:rsidP="00840BB9">
          <w:pPr>
            <w:rPr>
              <w:rFonts w:ascii="Tahoma" w:hAnsi="Tahoma" w:cs="Tahoma"/>
              <w:sz w:val="18"/>
            </w:rPr>
          </w:pPr>
          <w:r w:rsidRPr="001C115B">
            <w:rPr>
              <w:rFonts w:ascii="Tahoma" w:hAnsi="Tahoma" w:cs="Tahoma"/>
              <w:noProof/>
              <w:sz w:val="18"/>
              <w:lang w:val="en-US" w:eastAsia="en-US"/>
            </w:rPr>
            <w:drawing>
              <wp:anchor distT="0" distB="0" distL="114300" distR="114300" simplePos="0" relativeHeight="251651072" behindDoc="1" locked="0" layoutInCell="1" allowOverlap="0" wp14:anchorId="39F44D56" wp14:editId="70162D5D">
                <wp:simplePos x="0" y="0"/>
                <wp:positionH relativeFrom="margin">
                  <wp:posOffset>840740</wp:posOffset>
                </wp:positionH>
                <wp:positionV relativeFrom="margin">
                  <wp:posOffset>1203960</wp:posOffset>
                </wp:positionV>
                <wp:extent cx="3657600" cy="3603625"/>
                <wp:effectExtent l="266700" t="266700" r="266700" b="282575"/>
                <wp:wrapSquare wrapText="bothSides"/>
                <wp:docPr id="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preferRelativeResize="0">
                          <a:picLocks noChangeAspect="1" noChangeArrowheads="1"/>
                        </pic:cNvPicPr>
                      </pic:nvPicPr>
                      <pic:blipFill>
                        <a:blip r:embed="rId10"/>
                        <a:stretch>
                          <a:fillRect/>
                        </a:stretch>
                      </pic:blipFill>
                      <pic:spPr bwMode="auto">
                        <a:xfrm>
                          <a:off x="0" y="0"/>
                          <a:ext cx="3657600" cy="360362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1A2191" w:rsidRPr="001C115B">
            <w:rPr>
              <w:rFonts w:ascii="Tahoma" w:hAnsi="Tahoma" w:cs="Tahoma"/>
              <w:noProof/>
              <w:sz w:val="18"/>
              <w:lang w:val="en-US" w:eastAsia="en-US"/>
            </w:rPr>
            <mc:AlternateContent>
              <mc:Choice Requires="wps">
                <w:drawing>
                  <wp:anchor distT="0" distB="0" distL="114300" distR="114300" simplePos="0" relativeHeight="251655168" behindDoc="0" locked="0" layoutInCell="1" allowOverlap="0" wp14:anchorId="125E20A1" wp14:editId="1DD72938">
                    <wp:simplePos x="0" y="0"/>
                    <wp:positionH relativeFrom="margin">
                      <wp:posOffset>127000</wp:posOffset>
                    </wp:positionH>
                    <wp:positionV relativeFrom="margin">
                      <wp:posOffset>8055610</wp:posOffset>
                    </wp:positionV>
                    <wp:extent cx="3943350" cy="264795"/>
                    <wp:effectExtent l="0" t="0" r="0" b="0"/>
                    <wp:wrapSquare wrapText="bothSides"/>
                    <wp:docPr id="1" name="Πλαίσιο κειμένου 1"/>
                    <wp:cNvGraphicFramePr/>
                    <a:graphic xmlns:a="http://schemas.openxmlformats.org/drawingml/2006/main">
                      <a:graphicData uri="http://schemas.microsoft.com/office/word/2010/wordprocessingShape">
                        <wps:wsp>
                          <wps:cNvSpPr txBox="1"/>
                          <wps:spPr>
                            <a:xfrm>
                              <a:off x="0" y="0"/>
                              <a:ext cx="3943350" cy="264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2E0F4" w14:textId="2E993092" w:rsidR="001A2191" w:rsidRPr="00FD0ACB" w:rsidRDefault="00A410D4" w:rsidP="001A2191">
                                <w:pPr>
                                  <w:pStyle w:val="a6"/>
                                  <w:rPr>
                                    <w:rFonts w:ascii="Tahoma" w:hAnsi="Tahoma" w:cs="Tahoma"/>
                                    <w:b/>
                                    <w:sz w:val="18"/>
                                  </w:rPr>
                                </w:pPr>
                                <w:sdt>
                                  <w:sdtPr>
                                    <w:rPr>
                                      <w:rFonts w:ascii="Tahoma" w:hAnsi="Tahoma" w:cs="Tahoma"/>
                                      <w:b/>
                                      <w:sz w:val="18"/>
                                    </w:rPr>
                                    <w:alias w:val="Όνομα"/>
                                    <w:tag w:val=""/>
                                    <w:id w:val="659126993"/>
                                    <w:dataBinding w:prefixMappings="xmlns:ns0='http://purl.org/dc/elements/1.1/' xmlns:ns1='http://schemas.openxmlformats.org/package/2006/metadata/core-properties' " w:xpath="/ns1:coreProperties[1]/ns0:creator[1]" w:storeItemID="{6C3C8BC8-F283-45AE-878A-BAB7291924A1}"/>
                                    <w:text/>
                                  </w:sdtPr>
                                  <w:sdtEndPr/>
                                  <w:sdtContent>
                                    <w:r w:rsidR="001A2191">
                                      <w:rPr>
                                        <w:rFonts w:ascii="Tahoma" w:hAnsi="Tahoma" w:cs="Tahoma"/>
                                        <w:b/>
                                        <w:sz w:val="18"/>
                                      </w:rPr>
                                      <w:t>Αβδελάς Λεωνίδας</w:t>
                                    </w:r>
                                  </w:sdtContent>
                                </w:sdt>
                                <w:r w:rsidR="001A2191" w:rsidRPr="001A2191">
                                  <w:rPr>
                                    <w:rFonts w:ascii="Tahoma" w:hAnsi="Tahoma" w:cs="Tahoma"/>
                                    <w:b/>
                                    <w:sz w:val="18"/>
                                  </w:rPr>
                                  <w:t> | </w:t>
                                </w:r>
                                <w:r w:rsidR="001A2191">
                                  <w:rPr>
                                    <w:rFonts w:ascii="Tahoma" w:hAnsi="Tahoma" w:cs="Tahoma"/>
                                    <w:b/>
                                    <w:sz w:val="18"/>
                                    <w:lang w:val="en-US"/>
                                  </w:rPr>
                                  <w:t>0311</w:t>
                                </w:r>
                                <w:r w:rsidR="00FD0ACB">
                                  <w:rPr>
                                    <w:rFonts w:ascii="Tahoma" w:hAnsi="Tahoma" w:cs="Tahoma"/>
                                    <w:b/>
                                    <w:sz w:val="18"/>
                                  </w:rPr>
                                  <w:t>3182</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5E20A1" id="Πλαίσιο κειμένου 1" o:spid="_x0000_s1027" type="#_x0000_t202" style="position:absolute;margin-left:10pt;margin-top:634.3pt;width:310.5pt;height:20.85pt;z-index:251655168;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" o:allowoverlap="f" filled="f" stroked="f" strokeweight=".5pt">
                    <v:textbox style="mso-fit-shape-to-text:t" inset="0,,0">
                      <w:txbxContent>
                        <w:p w14:paraId="54A2E0F4" w14:textId="2E993092" w:rsidR="001A2191" w:rsidRPr="00FD0ACB" w:rsidRDefault="006F48C5" w:rsidP="001A2191">
                          <w:pPr>
                            <w:pStyle w:val="a"/>
                            <w:rPr>
                              <w:rFonts w:ascii="Tahoma" w:hAnsi="Tahoma" w:cs="Tahoma"/>
                              <w:b/>
                              <w:sz w:val="18"/>
                            </w:rPr>
                          </w:pPr>
                          <w:sdt>
                            <w:sdtPr>
                              <w:rPr>
                                <w:rFonts w:ascii="Tahoma" w:hAnsi="Tahoma" w:cs="Tahoma"/>
                                <w:b/>
                                <w:sz w:val="18"/>
                              </w:rPr>
                              <w:alias w:val="Όνομα"/>
                              <w:tag w:val=""/>
                              <w:id w:val="659126993"/>
                              <w:dataBinding w:prefixMappings="xmlns:ns0='http://purl.org/dc/elements/1.1/' xmlns:ns1='http://schemas.openxmlformats.org/package/2006/metadata/core-properties' " w:xpath="/ns1:coreProperties[1]/ns0:creator[1]" w:storeItemID="{6C3C8BC8-F283-45AE-878A-BAB7291924A1}"/>
                              <w:text/>
                            </w:sdtPr>
                            <w:sdtEndPr/>
                            <w:sdtContent>
                              <w:r w:rsidR="001A2191">
                                <w:rPr>
                                  <w:rFonts w:ascii="Tahoma" w:hAnsi="Tahoma" w:cs="Tahoma"/>
                                  <w:b/>
                                  <w:sz w:val="18"/>
                                </w:rPr>
                                <w:t>Αβδελάς Λεωνίδας</w:t>
                              </w:r>
                            </w:sdtContent>
                          </w:sdt>
                          <w:r w:rsidR="001A2191" w:rsidRPr="001A2191">
                            <w:rPr>
                              <w:rFonts w:ascii="Tahoma" w:hAnsi="Tahoma" w:cs="Tahoma"/>
                              <w:b/>
                              <w:sz w:val="18"/>
                            </w:rPr>
                            <w:t> | </w:t>
                          </w:r>
                          <w:r w:rsidR="001A2191">
                            <w:rPr>
                              <w:rFonts w:ascii="Tahoma" w:hAnsi="Tahoma" w:cs="Tahoma"/>
                              <w:b/>
                              <w:sz w:val="18"/>
                              <w:lang w:val="en-US"/>
                            </w:rPr>
                            <w:t>0311</w:t>
                          </w:r>
                          <w:r w:rsidR="00FD0ACB">
                            <w:rPr>
                              <w:rFonts w:ascii="Tahoma" w:hAnsi="Tahoma" w:cs="Tahoma"/>
                              <w:b/>
                              <w:sz w:val="18"/>
                            </w:rPr>
                            <w:t>3182</w:t>
                          </w:r>
                        </w:p>
                      </w:txbxContent>
                    </v:textbox>
                    <w10:wrap type="square" anchorx="margin" anchory="margin"/>
                  </v:shape>
                </w:pict>
              </mc:Fallback>
            </mc:AlternateContent>
          </w:r>
          <w:r w:rsidR="001A2191" w:rsidRPr="001C115B">
            <w:rPr>
              <w:rFonts w:ascii="Tahoma" w:hAnsi="Tahoma" w:cs="Tahoma"/>
              <w:noProof/>
              <w:sz w:val="18"/>
              <w:lang w:val="en-US" w:eastAsia="en-US"/>
            </w:rPr>
            <mc:AlternateContent>
              <mc:Choice Requires="wps">
                <w:drawing>
                  <wp:anchor distT="0" distB="0" distL="114300" distR="114300" simplePos="0" relativeHeight="251653120" behindDoc="0" locked="0" layoutInCell="1" allowOverlap="0" wp14:anchorId="38491DF4" wp14:editId="62551A7D">
                    <wp:simplePos x="0" y="0"/>
                    <wp:positionH relativeFrom="margin">
                      <wp:posOffset>-380365</wp:posOffset>
                    </wp:positionH>
                    <wp:positionV relativeFrom="margin">
                      <wp:posOffset>6042660</wp:posOffset>
                    </wp:positionV>
                    <wp:extent cx="6278880" cy="1866900"/>
                    <wp:effectExtent l="0" t="0" r="7620" b="0"/>
                    <wp:wrapSquare wrapText="bothSides"/>
                    <wp:docPr id="21" name="Πλαίσιο κειμένου 21"/>
                    <wp:cNvGraphicFramePr/>
                    <a:graphic xmlns:a="http://schemas.openxmlformats.org/drawingml/2006/main">
                      <a:graphicData uri="http://schemas.microsoft.com/office/word/2010/wordprocessingShape">
                        <wps:wsp>
                          <wps:cNvSpPr txBox="1"/>
                          <wps:spPr>
                            <a:xfrm>
                              <a:off x="0" y="0"/>
                              <a:ext cx="6278880" cy="1866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ahoma" w:hAnsi="Tahoma" w:cs="Tahoma"/>
                                    <w:sz w:val="56"/>
                                  </w:rPr>
                                  <w:alias w:val="Τίτλος"/>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3AC3265" w14:textId="77777777" w:rsidR="00EB0540" w:rsidRDefault="001A2191" w:rsidP="001A2191">
                                    <w:pPr>
                                      <w:pStyle w:val="a8"/>
                                      <w:rPr>
                                        <w:rFonts w:ascii="Tahoma" w:hAnsi="Tahoma" w:cs="Tahoma"/>
                                        <w:sz w:val="56"/>
                                      </w:rPr>
                                    </w:pPr>
                                    <w:r w:rsidRPr="001A2191">
                                      <w:rPr>
                                        <w:rFonts w:ascii="Tahoma" w:hAnsi="Tahoma" w:cs="Tahoma"/>
                                        <w:sz w:val="56"/>
                                      </w:rPr>
                                      <w:t>Εισαγωγή στην Ψηφιακή Επεξεργασία Σημάτων με MATLAB και Εφαρμογές σε Ακουστικά Σήματα</w:t>
                                    </w:r>
                                  </w:p>
                                </w:sdtContent>
                              </w:sdt>
                              <w:p w14:paraId="20160C02" w14:textId="77777777" w:rsidR="00EB0540" w:rsidRDefault="001A2191">
                                <w:pPr>
                                  <w:pStyle w:val="a9"/>
                                  <w:rPr>
                                    <w:rFonts w:ascii="Tahoma" w:hAnsi="Tahoma" w:cs="Tahoma"/>
                                    <w:sz w:val="24"/>
                                  </w:rPr>
                                </w:pPr>
                                <w:r w:rsidRPr="001A2191">
                                  <w:rPr>
                                    <w:rFonts w:ascii="Tahoma" w:hAnsi="Tahoma" w:cs="Tahoma"/>
                                    <w:sz w:val="24"/>
                                  </w:rPr>
                                  <w:t>1</w:t>
                                </w:r>
                                <w:r w:rsidRPr="001A2191">
                                  <w:rPr>
                                    <w:rFonts w:ascii="Tahoma" w:hAnsi="Tahoma" w:cs="Tahoma"/>
                                    <w:sz w:val="24"/>
                                    <w:vertAlign w:val="superscript"/>
                                  </w:rPr>
                                  <w:t>η</w:t>
                                </w:r>
                                <w:r w:rsidRPr="001A2191">
                                  <w:rPr>
                                    <w:rFonts w:ascii="Tahoma" w:hAnsi="Tahoma" w:cs="Tahoma"/>
                                    <w:sz w:val="24"/>
                                  </w:rPr>
                                  <w:t xml:space="preserve"> εργαστηριακη ασκηση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491DF4" id="Πλαίσιο κειμένου 21" o:spid="_x0000_s1028" type="#_x0000_t202" style="position:absolute;margin-left:-29.95pt;margin-top:475.8pt;width:494.4pt;height:147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" o:allowoverlap="f" filled="f" stroked="f" strokeweight=".5pt">
                    <v:textbox inset="0,0,0,0">
                      <w:txbxContent>
                        <w:sdt>
                          <w:sdtPr>
                            <w:rPr>
                              <w:rFonts w:ascii="Tahoma" w:hAnsi="Tahoma" w:cs="Tahoma"/>
                              <w:sz w:val="56"/>
                            </w:rPr>
                            <w:alias w:val="Τίτλος"/>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3AC3265" w14:textId="77777777" w:rsidR="00EB0540" w:rsidRDefault="001A2191" w:rsidP="001A2191">
                              <w:pPr>
                                <w:pStyle w:val="Title"/>
                                <w:rPr>
                                  <w:rFonts w:ascii="Tahoma" w:hAnsi="Tahoma" w:cs="Tahoma"/>
                                  <w:sz w:val="56"/>
                                </w:rPr>
                              </w:pPr>
                              <w:r w:rsidRPr="001A2191">
                                <w:rPr>
                                  <w:rFonts w:ascii="Tahoma" w:hAnsi="Tahoma" w:cs="Tahoma"/>
                                  <w:sz w:val="56"/>
                                </w:rPr>
                                <w:t>Εισαγωγή στην Ψηφιακή Επεξεργασία Σημάτων με MATLAB και Εφαρμογές σε Ακουστικά Σήματα</w:t>
                              </w:r>
                            </w:p>
                          </w:sdtContent>
                        </w:sdt>
                        <w:p w14:paraId="20160C02" w14:textId="77777777" w:rsidR="00EB0540" w:rsidRDefault="001A2191">
                          <w:pPr>
                            <w:pStyle w:val="Subtitle"/>
                            <w:rPr>
                              <w:rFonts w:ascii="Tahoma" w:hAnsi="Tahoma" w:cs="Tahoma"/>
                              <w:sz w:val="24"/>
                            </w:rPr>
                          </w:pPr>
                          <w:r w:rsidRPr="001A2191">
                            <w:rPr>
                              <w:rFonts w:ascii="Tahoma" w:hAnsi="Tahoma" w:cs="Tahoma"/>
                              <w:sz w:val="24"/>
                            </w:rPr>
                            <w:t>1</w:t>
                          </w:r>
                          <w:r w:rsidRPr="001A2191">
                            <w:rPr>
                              <w:rFonts w:ascii="Tahoma" w:hAnsi="Tahoma" w:cs="Tahoma"/>
                              <w:sz w:val="24"/>
                              <w:vertAlign w:val="superscript"/>
                            </w:rPr>
                            <w:t>η</w:t>
                          </w:r>
                          <w:r w:rsidRPr="001A2191">
                            <w:rPr>
                              <w:rFonts w:ascii="Tahoma" w:hAnsi="Tahoma" w:cs="Tahoma"/>
                              <w:sz w:val="24"/>
                            </w:rPr>
                            <w:t xml:space="preserve"> εργαστηριακη ασκηση</w:t>
                          </w:r>
                        </w:p>
                      </w:txbxContent>
                    </v:textbox>
                    <w10:wrap type="square" anchorx="margin" anchory="margin"/>
                  </v:shape>
                </w:pict>
              </mc:Fallback>
            </mc:AlternateContent>
          </w:r>
          <w:r w:rsidR="00643A95" w:rsidRPr="001C115B">
            <w:rPr>
              <w:rFonts w:ascii="Tahoma" w:hAnsi="Tahoma" w:cs="Tahoma"/>
              <w:sz w:val="18"/>
            </w:rPr>
            <w:br w:type="page"/>
          </w:r>
        </w:p>
      </w:sdtContent>
    </w:sdt>
    <w:p w14:paraId="6502360E" w14:textId="77777777" w:rsidR="00332AF0" w:rsidRDefault="00332AF0" w:rsidP="00840BB9">
      <w:pPr>
        <w:pStyle w:val="1"/>
        <w:rPr>
          <w:sz w:val="28"/>
        </w:rPr>
      </w:pPr>
      <w:r w:rsidRPr="00840BB9">
        <w:rPr>
          <w:sz w:val="28"/>
        </w:rPr>
        <w:lastRenderedPageBreak/>
        <w:t>Μέρος 1</w:t>
      </w:r>
      <w:r w:rsidR="00840BB9" w:rsidRPr="00840BB9">
        <w:rPr>
          <w:sz w:val="28"/>
        </w:rPr>
        <w:t>- Σύστημα Εντοπισμού Τηλεφωνικών Τόνων (</w:t>
      </w:r>
      <w:r w:rsidR="00840BB9" w:rsidRPr="007018F2">
        <w:rPr>
          <w:sz w:val="28"/>
          <w:lang w:val="en-GB"/>
        </w:rPr>
        <w:t>Telephone</w:t>
      </w:r>
      <w:r w:rsidR="00840BB9" w:rsidRPr="00BE2169">
        <w:rPr>
          <w:sz w:val="28"/>
        </w:rPr>
        <w:t xml:space="preserve"> </w:t>
      </w:r>
      <w:r w:rsidR="00840BB9" w:rsidRPr="007018F2">
        <w:rPr>
          <w:sz w:val="28"/>
          <w:lang w:val="en-GB"/>
        </w:rPr>
        <w:t>Touch</w:t>
      </w:r>
      <w:r w:rsidR="00840BB9" w:rsidRPr="00BE2169">
        <w:rPr>
          <w:sz w:val="28"/>
        </w:rPr>
        <w:t xml:space="preserve"> – </w:t>
      </w:r>
      <w:r w:rsidR="00840BB9" w:rsidRPr="007018F2">
        <w:rPr>
          <w:sz w:val="28"/>
          <w:lang w:val="en-GB"/>
        </w:rPr>
        <w:t>Tones</w:t>
      </w:r>
      <w:r w:rsidR="00840BB9" w:rsidRPr="00840BB9">
        <w:rPr>
          <w:sz w:val="28"/>
        </w:rPr>
        <w:t>)</w:t>
      </w:r>
    </w:p>
    <w:p w14:paraId="20E0A7EE" w14:textId="77777777" w:rsidR="00D327BD" w:rsidRPr="00BE2169" w:rsidRDefault="00D327BD" w:rsidP="00D327BD">
      <w:pPr>
        <w:pStyle w:val="2"/>
      </w:pPr>
      <w:r w:rsidRPr="00BE2169">
        <w:t>1.2</w:t>
      </w:r>
    </w:p>
    <w:p w14:paraId="65971E11" w14:textId="77777777" w:rsidR="00840BB9" w:rsidRDefault="00D327BD" w:rsidP="00840BB9">
      <w:r>
        <w:rPr>
          <w:noProof/>
          <w:lang w:val="en-US" w:eastAsia="en-US"/>
        </w:rPr>
        <w:drawing>
          <wp:anchor distT="0" distB="0" distL="114300" distR="114300" simplePos="0" relativeHeight="251660288" behindDoc="0" locked="0" layoutInCell="1" allowOverlap="1" wp14:anchorId="2FF829B7" wp14:editId="75E622BF">
            <wp:simplePos x="0" y="0"/>
            <wp:positionH relativeFrom="margin">
              <wp:align>left</wp:align>
            </wp:positionH>
            <wp:positionV relativeFrom="paragraph">
              <wp:posOffset>4211955</wp:posOffset>
            </wp:positionV>
            <wp:extent cx="4762500" cy="3531235"/>
            <wp:effectExtent l="0" t="0" r="0" b="0"/>
            <wp:wrapTopAndBottom/>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62500" cy="353123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59264" behindDoc="0" locked="0" layoutInCell="1" allowOverlap="1" wp14:anchorId="0E976602" wp14:editId="18CFE476">
            <wp:simplePos x="0" y="0"/>
            <wp:positionH relativeFrom="margin">
              <wp:align>left</wp:align>
            </wp:positionH>
            <wp:positionV relativeFrom="paragraph">
              <wp:posOffset>411480</wp:posOffset>
            </wp:positionV>
            <wp:extent cx="4714875" cy="3535680"/>
            <wp:effectExtent l="0" t="0" r="9525" b="7620"/>
            <wp:wrapTopAndBottom/>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14875" cy="3535680"/>
                    </a:xfrm>
                    <a:prstGeom prst="rect">
                      <a:avLst/>
                    </a:prstGeom>
                  </pic:spPr>
                </pic:pic>
              </a:graphicData>
            </a:graphic>
            <wp14:sizeRelH relativeFrom="margin">
              <wp14:pctWidth>0</wp14:pctWidth>
            </wp14:sizeRelH>
            <wp14:sizeRelV relativeFrom="margin">
              <wp14:pctHeight>0</wp14:pctHeight>
            </wp14:sizeRelV>
          </wp:anchor>
        </w:drawing>
      </w:r>
      <w:r w:rsidR="00840BB9">
        <w:t xml:space="preserve">Από τα σήματα </w:t>
      </w:r>
      <w:r w:rsidR="00840BB9">
        <w:rPr>
          <w:lang w:val="en-US"/>
        </w:rPr>
        <w:t>d</w:t>
      </w:r>
      <w:r w:rsidR="00840BB9" w:rsidRPr="00840BB9">
        <w:rPr>
          <w:vertAlign w:val="subscript"/>
        </w:rPr>
        <w:t>4</w:t>
      </w:r>
      <w:r w:rsidR="00840BB9" w:rsidRPr="00840BB9">
        <w:t>[</w:t>
      </w:r>
      <w:r w:rsidR="00840BB9">
        <w:rPr>
          <w:lang w:val="en-US"/>
        </w:rPr>
        <w:t>n</w:t>
      </w:r>
      <w:r w:rsidR="00840BB9" w:rsidRPr="00840BB9">
        <w:t xml:space="preserve">] </w:t>
      </w:r>
      <w:r w:rsidR="00840BB9">
        <w:t xml:space="preserve">και </w:t>
      </w:r>
      <w:r w:rsidR="00840BB9">
        <w:rPr>
          <w:lang w:val="en-US"/>
        </w:rPr>
        <w:t>d</w:t>
      </w:r>
      <w:r w:rsidR="00840BB9">
        <w:rPr>
          <w:vertAlign w:val="subscript"/>
        </w:rPr>
        <w:t>6</w:t>
      </w:r>
      <w:r w:rsidR="00840BB9" w:rsidRPr="00840BB9">
        <w:t>[</w:t>
      </w:r>
      <w:r w:rsidR="00840BB9">
        <w:rPr>
          <w:lang w:val="en-US"/>
        </w:rPr>
        <w:t>n</w:t>
      </w:r>
      <w:r w:rsidR="00840BB9" w:rsidRPr="00840BB9">
        <w:t xml:space="preserve">] </w:t>
      </w:r>
      <w:r w:rsidR="00840BB9">
        <w:t>δημιουργήσαμε τις εξής γραφικές παραστάσεις:</w:t>
      </w:r>
    </w:p>
    <w:p w14:paraId="71694C63" w14:textId="7130FC07" w:rsidR="00200388" w:rsidRDefault="007018F2" w:rsidP="00840BB9">
      <w:r>
        <w:lastRenderedPageBreak/>
        <w:t xml:space="preserve">Παρατηρούμε ότι μπορούμε εύκολα να διακρίνουμε τα δύο σήματα μεταξύ τους, λόγω των </w:t>
      </w:r>
      <w:r>
        <w:rPr>
          <w:lang w:val="en-GB"/>
        </w:rPr>
        <w:t>peaks</w:t>
      </w:r>
      <w:r w:rsidRPr="007018F2">
        <w:t xml:space="preserve"> </w:t>
      </w:r>
      <w:r>
        <w:t xml:space="preserve">στις χαρακτηριστικές τους συχνότητες. Ακόμα, λόγω του αλγορίθμου της συνάρτησης </w:t>
      </w:r>
      <w:r w:rsidRPr="007018F2">
        <w:rPr>
          <w:rFonts w:ascii="Anonymous Pro" w:hAnsi="Anonymous Pro"/>
          <w:b/>
          <w:lang w:val="en-GB"/>
        </w:rPr>
        <w:t>fft</w:t>
      </w:r>
      <w:r w:rsidRPr="007018F2">
        <w:rPr>
          <w:rFonts w:ascii="Anonymous Pro" w:hAnsi="Anonymous Pro"/>
          <w:b/>
        </w:rPr>
        <w:t xml:space="preserve">() </w:t>
      </w:r>
      <w:r>
        <w:t>που χρησιμοποιούμε, οι αρνητικές συχνότητες έχουν μετατοπιστεί κυκλικά στις συχνότητες μεγαλύτερες των 500</w:t>
      </w:r>
      <w:r>
        <w:rPr>
          <w:lang w:val="en-GB"/>
        </w:rPr>
        <w:t>Hz</w:t>
      </w:r>
      <w:r w:rsidRPr="007018F2">
        <w:t xml:space="preserve">. </w:t>
      </w:r>
      <w:r>
        <w:t>Οι θετικές συχνότητες, οι οποίες μας ενδιαφέρουν εδώ, είναι αυτές από 0-500</w:t>
      </w:r>
      <w:r>
        <w:rPr>
          <w:lang w:val="en-GB"/>
        </w:rPr>
        <w:t>Hz</w:t>
      </w:r>
      <w:r w:rsidRPr="007018F2">
        <w:t>.</w:t>
      </w:r>
    </w:p>
    <w:p w14:paraId="7F4194D8" w14:textId="2E006E8D" w:rsidR="00D327BD" w:rsidRPr="00D327BD" w:rsidRDefault="00D327BD" w:rsidP="00D327BD">
      <w:pPr>
        <w:pStyle w:val="2"/>
      </w:pPr>
      <w:r w:rsidRPr="00D327BD">
        <w:t>1.3</w:t>
      </w:r>
    </w:p>
    <w:p w14:paraId="6FA4667A" w14:textId="15AC1BDF" w:rsidR="007018F2" w:rsidRDefault="00D327BD" w:rsidP="00840BB9">
      <w:r>
        <w:t xml:space="preserve">Το συνδυασμένο ΑΜ μας είναι </w:t>
      </w:r>
      <w:r w:rsidRPr="00D327BD">
        <w:t xml:space="preserve">06228814.  </w:t>
      </w:r>
      <w:r>
        <w:t xml:space="preserve">Για να δημιουργήσουμε το αρχείο </w:t>
      </w:r>
      <w:r w:rsidRPr="00D527E0">
        <w:rPr>
          <w:rFonts w:ascii="Anonymous Pro" w:hAnsi="Anonymous Pro"/>
        </w:rPr>
        <w:t>‘</w:t>
      </w:r>
      <w:r w:rsidRPr="00D527E0">
        <w:rPr>
          <w:rFonts w:ascii="Anonymous Pro" w:hAnsi="Anonymous Pro"/>
          <w:lang w:val="en-GB"/>
        </w:rPr>
        <w:t>tone</w:t>
      </w:r>
      <w:r w:rsidRPr="00D527E0">
        <w:rPr>
          <w:rFonts w:ascii="Anonymous Pro" w:hAnsi="Anonymous Pro"/>
        </w:rPr>
        <w:t>_</w:t>
      </w:r>
      <w:r w:rsidRPr="00D527E0">
        <w:rPr>
          <w:rFonts w:ascii="Anonymous Pro" w:hAnsi="Anonymous Pro"/>
          <w:lang w:val="en-GB"/>
        </w:rPr>
        <w:t>sequence</w:t>
      </w:r>
      <w:r w:rsidRPr="00D527E0">
        <w:rPr>
          <w:rFonts w:ascii="Anonymous Pro" w:hAnsi="Anonymous Pro"/>
        </w:rPr>
        <w:t>.</w:t>
      </w:r>
      <w:r w:rsidRPr="00D527E0">
        <w:rPr>
          <w:rFonts w:ascii="Anonymous Pro" w:hAnsi="Anonymous Pro"/>
          <w:lang w:val="en-GB"/>
        </w:rPr>
        <w:t>wav</w:t>
      </w:r>
      <w:r w:rsidRPr="00D527E0">
        <w:rPr>
          <w:rFonts w:ascii="Anonymous Pro" w:hAnsi="Anonymous Pro"/>
        </w:rPr>
        <w:t>’</w:t>
      </w:r>
      <w:r w:rsidRPr="00D327BD">
        <w:t xml:space="preserve">, </w:t>
      </w:r>
      <w:r>
        <w:t xml:space="preserve">δημιουργήσαμε έναν πίνακα με τα </w:t>
      </w:r>
      <w:r>
        <w:rPr>
          <w:lang w:val="en-GB"/>
        </w:rPr>
        <w:t>tone</w:t>
      </w:r>
      <w:r w:rsidRPr="00D327BD">
        <w:t xml:space="preserve"> </w:t>
      </w:r>
      <w:r>
        <w:rPr>
          <w:lang w:val="en-GB"/>
        </w:rPr>
        <w:t>sequences</w:t>
      </w:r>
      <w:r w:rsidRPr="00D327BD">
        <w:t xml:space="preserve"> </w:t>
      </w:r>
      <w:r>
        <w:t>που δημιουργήσαμε στο ερώτημα 1.1 και 100 μηδενικά μεταξύ τους.</w:t>
      </w:r>
    </w:p>
    <w:p w14:paraId="06B60219" w14:textId="0F7B2285" w:rsidR="00D327BD" w:rsidRDefault="00D327BD" w:rsidP="00840BB9"/>
    <w:p w14:paraId="01E80CF4" w14:textId="7A9AA0B0" w:rsidR="00D327BD" w:rsidRDefault="00D327BD" w:rsidP="00840BB9">
      <w:pPr>
        <w:rPr>
          <w:lang w:val="en-GB"/>
        </w:rPr>
      </w:pPr>
      <w:r>
        <w:rPr>
          <w:noProof/>
          <w:lang w:val="en-US" w:eastAsia="en-US"/>
        </w:rPr>
        <w:drawing>
          <wp:inline distT="0" distB="0" distL="0" distR="0" wp14:anchorId="1C009401" wp14:editId="7A7C4C12">
            <wp:extent cx="5334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_sound.jpg"/>
                    <pic:cNvPicPr/>
                  </pic:nvPicPr>
                  <pic:blipFill>
                    <a:blip r:embed="rId13"/>
                    <a:stretch>
                      <a:fillRect/>
                    </a:stretch>
                  </pic:blipFill>
                  <pic:spPr>
                    <a:xfrm>
                      <a:off x="0" y="0"/>
                      <a:ext cx="5334000" cy="4000500"/>
                    </a:xfrm>
                    <a:prstGeom prst="rect">
                      <a:avLst/>
                    </a:prstGeom>
                  </pic:spPr>
                </pic:pic>
              </a:graphicData>
            </a:graphic>
          </wp:inline>
        </w:drawing>
      </w:r>
    </w:p>
    <w:p w14:paraId="19136FBC" w14:textId="3CB62A47" w:rsidR="00D327BD" w:rsidRDefault="00D327BD" w:rsidP="00840BB9">
      <w:pPr>
        <w:rPr>
          <w:lang w:val="en-GB"/>
        </w:rPr>
      </w:pPr>
    </w:p>
    <w:p w14:paraId="3380C9D3" w14:textId="590CBA9C" w:rsidR="00D327BD" w:rsidRPr="00BE2169" w:rsidRDefault="00D327BD" w:rsidP="00D327BD">
      <w:pPr>
        <w:pStyle w:val="2"/>
      </w:pPr>
      <w:r w:rsidRPr="00BE2169">
        <w:t>1.4</w:t>
      </w:r>
    </w:p>
    <w:p w14:paraId="585FC7DD" w14:textId="6D835747" w:rsidR="00D327BD" w:rsidRPr="00BE2169" w:rsidRDefault="00D327BD" w:rsidP="00D327BD"/>
    <w:p w14:paraId="62B83182" w14:textId="46A60546" w:rsidR="00D327BD" w:rsidRDefault="00D527E0" w:rsidP="00D327BD">
      <w:r>
        <w:t xml:space="preserve">Παρακάτω βλέπουμε τις γραφικές που παίρνουμε από την παραθυροποίηση και εφαρμογή της συνάρτησης </w:t>
      </w:r>
      <w:r w:rsidRPr="00D527E0">
        <w:rPr>
          <w:rFonts w:ascii="Anonymous Pro" w:hAnsi="Anonymous Pro"/>
          <w:b/>
          <w:lang w:val="en-GB"/>
        </w:rPr>
        <w:t>fft</w:t>
      </w:r>
      <w:r w:rsidRPr="00D527E0">
        <w:rPr>
          <w:rFonts w:ascii="Anonymous Pro" w:hAnsi="Anonymous Pro"/>
          <w:b/>
        </w:rPr>
        <w:t>()</w:t>
      </w:r>
      <w:r>
        <w:t xml:space="preserve"> στα παράθυρα του σήματος </w:t>
      </w:r>
      <w:r w:rsidRPr="00D527E0">
        <w:rPr>
          <w:rFonts w:ascii="Anonymous Pro" w:hAnsi="Anonymous Pro"/>
          <w:lang w:val="en-GB"/>
        </w:rPr>
        <w:t>AM</w:t>
      </w:r>
      <w:r w:rsidRPr="00D527E0">
        <w:rPr>
          <w:rFonts w:ascii="Anonymous Pro" w:hAnsi="Anonymous Pro"/>
        </w:rPr>
        <w:t>_</w:t>
      </w:r>
      <w:r w:rsidRPr="00D527E0">
        <w:rPr>
          <w:rFonts w:ascii="Anonymous Pro" w:hAnsi="Anonymous Pro"/>
          <w:lang w:val="en-GB"/>
        </w:rPr>
        <w:t>sound</w:t>
      </w:r>
      <w:r w:rsidRPr="00D527E0">
        <w:t>.</w:t>
      </w:r>
    </w:p>
    <w:p w14:paraId="6A252379" w14:textId="2DCEB904" w:rsidR="00D527E0" w:rsidRDefault="00D527E0" w:rsidP="00D327BD"/>
    <w:p w14:paraId="6E9CA30B" w14:textId="0A27DFF9" w:rsidR="00D527E0" w:rsidRDefault="00D527E0" w:rsidP="00D327BD"/>
    <w:p w14:paraId="36C81A6A" w14:textId="35AA2EDF" w:rsidR="00D527E0" w:rsidRDefault="00D527E0" w:rsidP="00D327BD"/>
    <w:p w14:paraId="5CD4FD19" w14:textId="5FD17A26" w:rsidR="00D527E0" w:rsidRDefault="00D527E0" w:rsidP="00D327BD">
      <w:r>
        <w:rPr>
          <w:noProof/>
          <w:lang w:val="en-US" w:eastAsia="en-US"/>
        </w:rPr>
        <w:lastRenderedPageBreak/>
        <w:drawing>
          <wp:inline distT="0" distB="0" distL="0" distR="0" wp14:anchorId="643686B9" wp14:editId="0D7F3A24">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git_1_hamm_rect_comparison.jpg"/>
                    <pic:cNvPicPr/>
                  </pic:nvPicPr>
                  <pic:blipFill>
                    <a:blip r:embed="rId14"/>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3F82DDBD" wp14:editId="64E62442">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git_2_hamm_rect_comparison.jpg"/>
                    <pic:cNvPicPr/>
                  </pic:nvPicPr>
                  <pic:blipFill>
                    <a:blip r:embed="rId15"/>
                    <a:stretch>
                      <a:fillRect/>
                    </a:stretch>
                  </pic:blipFill>
                  <pic:spPr>
                    <a:xfrm>
                      <a:off x="0" y="0"/>
                      <a:ext cx="5334000" cy="4000500"/>
                    </a:xfrm>
                    <a:prstGeom prst="rect">
                      <a:avLst/>
                    </a:prstGeom>
                  </pic:spPr>
                </pic:pic>
              </a:graphicData>
            </a:graphic>
          </wp:inline>
        </w:drawing>
      </w:r>
      <w:r>
        <w:rPr>
          <w:noProof/>
          <w:lang w:val="en-US" w:eastAsia="en-US"/>
        </w:rPr>
        <w:lastRenderedPageBreak/>
        <w:drawing>
          <wp:inline distT="0" distB="0" distL="0" distR="0" wp14:anchorId="4E5959FB" wp14:editId="6C09E61E">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git_3_hamm_rect_comparison.jpg"/>
                    <pic:cNvPicPr/>
                  </pic:nvPicPr>
                  <pic:blipFill>
                    <a:blip r:embed="rId16"/>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5034E246" wp14:editId="52CE0D8D">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git_4_hamm_rect_comparison.jpg"/>
                    <pic:cNvPicPr/>
                  </pic:nvPicPr>
                  <pic:blipFill>
                    <a:blip r:embed="rId17"/>
                    <a:stretch>
                      <a:fillRect/>
                    </a:stretch>
                  </pic:blipFill>
                  <pic:spPr>
                    <a:xfrm>
                      <a:off x="0" y="0"/>
                      <a:ext cx="5334000" cy="4000500"/>
                    </a:xfrm>
                    <a:prstGeom prst="rect">
                      <a:avLst/>
                    </a:prstGeom>
                  </pic:spPr>
                </pic:pic>
              </a:graphicData>
            </a:graphic>
          </wp:inline>
        </w:drawing>
      </w:r>
      <w:r>
        <w:rPr>
          <w:noProof/>
          <w:lang w:val="en-US" w:eastAsia="en-US"/>
        </w:rPr>
        <w:lastRenderedPageBreak/>
        <w:drawing>
          <wp:inline distT="0" distB="0" distL="0" distR="0" wp14:anchorId="5F1AC51F" wp14:editId="45EAAF6B">
            <wp:extent cx="53340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git_5_hamm_rect_comparison.jpg"/>
                    <pic:cNvPicPr/>
                  </pic:nvPicPr>
                  <pic:blipFill>
                    <a:blip r:embed="rId18"/>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660CE8FF" wp14:editId="57586380">
            <wp:extent cx="53340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git_6_hamm_rect_comparison.jpg"/>
                    <pic:cNvPicPr/>
                  </pic:nvPicPr>
                  <pic:blipFill>
                    <a:blip r:embed="rId19"/>
                    <a:stretch>
                      <a:fillRect/>
                    </a:stretch>
                  </pic:blipFill>
                  <pic:spPr>
                    <a:xfrm>
                      <a:off x="0" y="0"/>
                      <a:ext cx="5334000" cy="4000500"/>
                    </a:xfrm>
                    <a:prstGeom prst="rect">
                      <a:avLst/>
                    </a:prstGeom>
                  </pic:spPr>
                </pic:pic>
              </a:graphicData>
            </a:graphic>
          </wp:inline>
        </w:drawing>
      </w:r>
      <w:r>
        <w:rPr>
          <w:noProof/>
          <w:lang w:val="en-US" w:eastAsia="en-US"/>
        </w:rPr>
        <w:lastRenderedPageBreak/>
        <w:drawing>
          <wp:inline distT="0" distB="0" distL="0" distR="0" wp14:anchorId="69E35EC3" wp14:editId="74EE1836">
            <wp:extent cx="533400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git_7_hamm_rect_comparison.jpg"/>
                    <pic:cNvPicPr/>
                  </pic:nvPicPr>
                  <pic:blipFill>
                    <a:blip r:embed="rId20"/>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56E14934" wp14:editId="6D23D357">
            <wp:extent cx="53340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git_8_hamm_rect_comparison.jpg"/>
                    <pic:cNvPicPr/>
                  </pic:nvPicPr>
                  <pic:blipFill>
                    <a:blip r:embed="rId21"/>
                    <a:stretch>
                      <a:fillRect/>
                    </a:stretch>
                  </pic:blipFill>
                  <pic:spPr>
                    <a:xfrm>
                      <a:off x="0" y="0"/>
                      <a:ext cx="5334000" cy="4000500"/>
                    </a:xfrm>
                    <a:prstGeom prst="rect">
                      <a:avLst/>
                    </a:prstGeom>
                  </pic:spPr>
                </pic:pic>
              </a:graphicData>
            </a:graphic>
          </wp:inline>
        </w:drawing>
      </w:r>
    </w:p>
    <w:p w14:paraId="0247F314" w14:textId="5170B94F" w:rsidR="00D527E0" w:rsidRDefault="00D527E0" w:rsidP="00D327BD"/>
    <w:p w14:paraId="3A84A47F" w14:textId="77777777" w:rsidR="00534820" w:rsidRDefault="00D527E0" w:rsidP="00D327BD">
      <w:r>
        <w:lastRenderedPageBreak/>
        <w:t>Όπως βλέπουμε, χρησιμοποιώντας παρά</w:t>
      </w:r>
      <w:r w:rsidR="00534820">
        <w:t xml:space="preserve">θυρα </w:t>
      </w:r>
      <w:r w:rsidR="00534820">
        <w:rPr>
          <w:lang w:val="en-GB"/>
        </w:rPr>
        <w:t>Hamming</w:t>
      </w:r>
      <w:r w:rsidR="00534820" w:rsidRPr="00534820">
        <w:t xml:space="preserve">, </w:t>
      </w:r>
      <w:r w:rsidR="00534820">
        <w:t xml:space="preserve">τα </w:t>
      </w:r>
      <w:r w:rsidR="00534820">
        <w:rPr>
          <w:lang w:val="en-GB"/>
        </w:rPr>
        <w:t>peaks</w:t>
      </w:r>
      <w:r w:rsidR="00534820" w:rsidRPr="00534820">
        <w:t xml:space="preserve"> </w:t>
      </w:r>
      <w:r w:rsidR="00534820">
        <w:t>συγκεντρώνονται γύρω από συγκεκριμένες συχνότητες και η διάκριση των κύριων συχνοτήτων είναι πιο ξεκάθαρη.</w:t>
      </w:r>
    </w:p>
    <w:p w14:paraId="6D2C2091" w14:textId="77777777" w:rsidR="00534820" w:rsidRDefault="00534820" w:rsidP="00D327BD"/>
    <w:p w14:paraId="471B18B9" w14:textId="77777777" w:rsidR="00534820" w:rsidRDefault="00534820" w:rsidP="00534820">
      <w:pPr>
        <w:pStyle w:val="3"/>
      </w:pPr>
      <w:r>
        <w:t>1.5</w:t>
      </w:r>
    </w:p>
    <w:p w14:paraId="3BA75C84" w14:textId="77777777" w:rsidR="00534820" w:rsidRDefault="00534820" w:rsidP="00534820">
      <w:pPr>
        <w:pStyle w:val="3"/>
      </w:pPr>
    </w:p>
    <w:p w14:paraId="31F3BEE5" w14:textId="313DBD9B" w:rsidR="00534820" w:rsidRDefault="00534820" w:rsidP="00534820">
      <w:r>
        <w:t xml:space="preserve">Για να υπολογίσουμε την λίστα με τις </w:t>
      </w:r>
      <w:r>
        <w:rPr>
          <w:lang w:val="en-GB"/>
        </w:rPr>
        <w:t>touch</w:t>
      </w:r>
      <w:r w:rsidRPr="00534820">
        <w:t>-</w:t>
      </w:r>
      <w:r>
        <w:rPr>
          <w:lang w:val="en-GB"/>
        </w:rPr>
        <w:t>tone</w:t>
      </w:r>
      <w:r w:rsidRPr="00534820">
        <w:t xml:space="preserve"> </w:t>
      </w:r>
      <w:r>
        <w:t xml:space="preserve">συχνότητες, οπτικά αυτό που κάνουμε είναι να βρούμε τα δείγματα στα οποία αντιστοιχούν τα μέγιστα των συχνοτήτων. Λόγω του ότι δεν υπάρχουν απόλυτες συναρτήσεις </w:t>
      </w:r>
      <w:r>
        <w:rPr>
          <w:lang w:val="en-GB"/>
        </w:rPr>
        <w:t>Dirac</w:t>
      </w:r>
      <w:r>
        <w:t xml:space="preserve"> στον πραγματικό κόσμο, οι μέγιστες τιμές δεν είναι σε ένα σημείο, αλλά σε ένα μικρό πεδίο γύρω από την κύρια συχνότητα. Για να αντιμετωπίσουμε αυτό το πρόβλημα, ελέγχουμε για το δεύτερο </w:t>
      </w:r>
      <w:r>
        <w:rPr>
          <w:lang w:val="en-GB"/>
        </w:rPr>
        <w:t>peak</w:t>
      </w:r>
      <w:r>
        <w:t xml:space="preserve">, σε περιοχή που είναι τουλάχιστον 10 δείγματα μακριά από το πρώτο. </w:t>
      </w:r>
    </w:p>
    <w:p w14:paraId="289FBF19" w14:textId="1372E91E" w:rsidR="000437CB" w:rsidRDefault="000437CB" w:rsidP="00534820"/>
    <w:p w14:paraId="3A65DEDE" w14:textId="1E8D5022" w:rsidR="000437CB" w:rsidRDefault="000437CB" w:rsidP="000437CB">
      <w:pPr>
        <w:pStyle w:val="2"/>
      </w:pPr>
      <w:r w:rsidRPr="00BE2169">
        <w:t>1.6</w:t>
      </w:r>
    </w:p>
    <w:p w14:paraId="2E47ED83" w14:textId="77777777" w:rsidR="00396A4D" w:rsidRPr="00396A4D" w:rsidRDefault="00396A4D" w:rsidP="00396A4D"/>
    <w:p w14:paraId="781D78FF" w14:textId="7DA8FC37" w:rsidR="000437CB" w:rsidRDefault="00D6734D" w:rsidP="000437CB">
      <w:pPr>
        <w:rPr>
          <w:rFonts w:asciiTheme="majorHAnsi" w:hAnsiTheme="majorHAnsi"/>
        </w:rPr>
      </w:pPr>
      <w:r>
        <w:t xml:space="preserve">Η συνάρτηση </w:t>
      </w:r>
      <w:r w:rsidRPr="00D6734D">
        <w:rPr>
          <w:rFonts w:ascii="Anonymous Pro" w:hAnsi="Anonymous Pro"/>
          <w:b/>
          <w:lang w:val="en-GB"/>
        </w:rPr>
        <w:t>ttdecode</w:t>
      </w:r>
      <w:r w:rsidRPr="00D6734D">
        <w:rPr>
          <w:rFonts w:ascii="Anonymous Pro" w:hAnsi="Anonymous Pro"/>
          <w:b/>
        </w:rPr>
        <w:t>()</w:t>
      </w:r>
      <w:r>
        <w:rPr>
          <w:rFonts w:ascii="Anonymous Pro" w:hAnsi="Anonymous Pro"/>
        </w:rPr>
        <w:t xml:space="preserve"> </w:t>
      </w:r>
      <w:r>
        <w:rPr>
          <w:rFonts w:asciiTheme="majorHAnsi" w:hAnsiTheme="majorHAnsi"/>
        </w:rPr>
        <w:t>δέχεται ως παραδοχή, ότι όλοι οι τόνοι είναι 1000 δείγματα και ότι ανάμεσα σε κάθε τόνο υπάρχει ένα κενό 100 δειγμάτων. Έτσι, με αυτό το μοτίβο σπάει το σήμα σε παράθυρα μέχρι να φτάσει στο τέλος του</w:t>
      </w:r>
      <w:r w:rsidRPr="00D6734D">
        <w:rPr>
          <w:rFonts w:asciiTheme="majorHAnsi" w:hAnsiTheme="majorHAnsi"/>
        </w:rPr>
        <w:t xml:space="preserve"> </w:t>
      </w:r>
      <w:r>
        <w:rPr>
          <w:rFonts w:asciiTheme="majorHAnsi" w:hAnsiTheme="majorHAnsi"/>
        </w:rPr>
        <w:t xml:space="preserve">και μετά χρησιμοποιεί μετασχηματισμό </w:t>
      </w:r>
      <w:r>
        <w:rPr>
          <w:rFonts w:asciiTheme="majorHAnsi" w:hAnsiTheme="majorHAnsi"/>
          <w:lang w:val="en-GB"/>
        </w:rPr>
        <w:t>fft</w:t>
      </w:r>
      <w:r>
        <w:rPr>
          <w:rFonts w:asciiTheme="majorHAnsi" w:hAnsiTheme="majorHAnsi"/>
        </w:rPr>
        <w:t xml:space="preserve"> σε κάθε ένα από αυτά. Χρησιμοποιώντας παράθυρα </w:t>
      </w:r>
      <w:r>
        <w:rPr>
          <w:rFonts w:asciiTheme="majorHAnsi" w:hAnsiTheme="majorHAnsi"/>
          <w:lang w:val="en-GB"/>
        </w:rPr>
        <w:t>Hamming</w:t>
      </w:r>
      <w:r w:rsidRPr="00D6734D">
        <w:rPr>
          <w:rFonts w:asciiTheme="majorHAnsi" w:hAnsiTheme="majorHAnsi"/>
        </w:rPr>
        <w:t xml:space="preserve">, </w:t>
      </w:r>
      <w:r>
        <w:rPr>
          <w:rFonts w:asciiTheme="majorHAnsi" w:hAnsiTheme="majorHAnsi"/>
        </w:rPr>
        <w:t>έχουμε καλύτερη διακριτική ικανότητα σχετικά με τις κορυφές των σημάτων μας, όπως αναφέρθηκε και παραπάνω. Έπειτα, αποσπούμε την πληροφορία σχετικά με το που βρίσκονται οι κορυφές</w:t>
      </w:r>
      <w:r w:rsidRPr="00D6734D">
        <w:rPr>
          <w:rFonts w:asciiTheme="majorHAnsi" w:hAnsiTheme="majorHAnsi"/>
        </w:rPr>
        <w:t xml:space="preserve"> (</w:t>
      </w:r>
      <w:r>
        <w:rPr>
          <w:rFonts w:asciiTheme="majorHAnsi" w:hAnsiTheme="majorHAnsi"/>
        </w:rPr>
        <w:t xml:space="preserve">δηλαδή τα σημεία με μέγιστη ενέργεια)  με τον ίδιο τρόπο που αναφέρθηκε στο βήμα 1.5.  Για να βρούμε σε ποιο ψηφίο αντιστοιχούν αυτές οι κορυφές, συγκρίνουμε τα σημεία που πήραμε με τον πίνακα που δημιουργήσαμε στον βήμα 1.5, έχοντας ένα περιθώριο λάθους </w:t>
      </w:r>
      <w:r w:rsidRPr="00D6734D">
        <w:rPr>
          <w:rFonts w:asciiTheme="majorHAnsi" w:hAnsiTheme="majorHAnsi"/>
        </w:rPr>
        <w:t xml:space="preserve">3 </w:t>
      </w:r>
      <w:r>
        <w:rPr>
          <w:rFonts w:asciiTheme="majorHAnsi" w:hAnsiTheme="majorHAnsi"/>
        </w:rPr>
        <w:t xml:space="preserve">δειγμάτων. Η συνάρτηση αυτή προσδιορίζει τέλεια </w:t>
      </w:r>
      <w:r w:rsidR="00D27FA2">
        <w:rPr>
          <w:rFonts w:asciiTheme="majorHAnsi" w:hAnsiTheme="majorHAnsi"/>
        </w:rPr>
        <w:t>τους τόνους που δημιουργήσαμε στο βήμα 1.3.</w:t>
      </w:r>
    </w:p>
    <w:p w14:paraId="207FAA9D" w14:textId="5CC11190" w:rsidR="00D6734D" w:rsidRDefault="00D6734D" w:rsidP="000437CB">
      <w:pPr>
        <w:rPr>
          <w:rFonts w:asciiTheme="majorHAnsi" w:hAnsiTheme="majorHAnsi"/>
        </w:rPr>
      </w:pPr>
    </w:p>
    <w:p w14:paraId="75CBBAEB" w14:textId="47955A8A" w:rsidR="00D6734D" w:rsidRDefault="00D6734D" w:rsidP="00D6734D">
      <w:pPr>
        <w:pStyle w:val="2"/>
      </w:pPr>
      <w:r>
        <w:t>1.7</w:t>
      </w:r>
    </w:p>
    <w:p w14:paraId="47BF4224" w14:textId="56E0CB61" w:rsidR="00D6734D" w:rsidRDefault="00D6734D" w:rsidP="00D6734D"/>
    <w:p w14:paraId="08E73CC1" w14:textId="7826BF03" w:rsidR="00D27FA2" w:rsidRDefault="00D27FA2" w:rsidP="00D6734D">
      <w:r>
        <w:t xml:space="preserve">Το εύκολο σήμα, προσδιορίζεται από την </w:t>
      </w:r>
      <w:r w:rsidRPr="00D27FA2">
        <w:rPr>
          <w:rFonts w:ascii="Anonymous Pro" w:hAnsi="Anonymous Pro"/>
          <w:b/>
          <w:lang w:val="en-GB"/>
        </w:rPr>
        <w:t>ttdecode</w:t>
      </w:r>
      <w:r w:rsidRPr="00D27FA2">
        <w:rPr>
          <w:rFonts w:ascii="Anonymous Pro" w:hAnsi="Anonymous Pro"/>
          <w:b/>
        </w:rPr>
        <w:t>()</w:t>
      </w:r>
      <w:r>
        <w:t xml:space="preserve"> που έχουμε δημιουργήσει χωρίς πρόβλημα, καθώς ακολουθεί τις παραδοχές που είχαμε ορίσει νωρίτερα. Αυτό φαίνεται εύκολα και από την γραφική του σήματος που ακολουθεί.</w:t>
      </w:r>
    </w:p>
    <w:p w14:paraId="017AD519" w14:textId="240D6E62" w:rsidR="00D27FA2" w:rsidRPr="00D27FA2" w:rsidRDefault="00D27FA2" w:rsidP="00D6734D">
      <w:r>
        <w:rPr>
          <w:noProof/>
          <w:lang w:val="en-US" w:eastAsia="en-US"/>
        </w:rPr>
        <w:lastRenderedPageBreak/>
        <w:drawing>
          <wp:inline distT="0" distB="0" distL="0" distR="0" wp14:anchorId="3250752D" wp14:editId="126F9709">
            <wp:extent cx="53340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asySig.jpg"/>
                    <pic:cNvPicPr/>
                  </pic:nvPicPr>
                  <pic:blipFill>
                    <a:blip r:embed="rId22"/>
                    <a:stretch>
                      <a:fillRect/>
                    </a:stretch>
                  </pic:blipFill>
                  <pic:spPr>
                    <a:xfrm>
                      <a:off x="0" y="0"/>
                      <a:ext cx="5334000" cy="4000500"/>
                    </a:xfrm>
                    <a:prstGeom prst="rect">
                      <a:avLst/>
                    </a:prstGeom>
                  </pic:spPr>
                </pic:pic>
              </a:graphicData>
            </a:graphic>
          </wp:inline>
        </w:drawing>
      </w:r>
    </w:p>
    <w:p w14:paraId="6A2A46B6" w14:textId="49D1A92C" w:rsidR="00534820" w:rsidRPr="00D27FA2" w:rsidRDefault="00D27FA2" w:rsidP="00534820">
      <w:r>
        <w:t>Η ακολουθία ψηφιών στην οποία καταλήγουμε είναι η</w:t>
      </w:r>
      <w:r w:rsidRPr="00D27FA2">
        <w:t xml:space="preserve">      1     3     2     6     3     9     0     0</w:t>
      </w:r>
      <w:r>
        <w:t>.</w:t>
      </w:r>
    </w:p>
    <w:p w14:paraId="6C81EE4D" w14:textId="6EEF3752" w:rsidR="00D527E0" w:rsidRPr="00534820" w:rsidRDefault="00534820" w:rsidP="00534820">
      <w:r>
        <w:t xml:space="preserve"> </w:t>
      </w:r>
      <w:r w:rsidRPr="00534820">
        <w:t xml:space="preserve"> </w:t>
      </w:r>
    </w:p>
    <w:p w14:paraId="10FC418C" w14:textId="34D79E26" w:rsidR="00EA31FB" w:rsidRDefault="00D27FA2" w:rsidP="00200388">
      <w:pPr>
        <w:tabs>
          <w:tab w:val="left" w:pos="3280"/>
        </w:tabs>
      </w:pPr>
      <w:r>
        <w:t xml:space="preserve">Το </w:t>
      </w:r>
      <w:r>
        <w:rPr>
          <w:lang w:val="en-GB"/>
        </w:rPr>
        <w:t>hardSig</w:t>
      </w:r>
      <w:r w:rsidRPr="00D27FA2">
        <w:t xml:space="preserve">, </w:t>
      </w:r>
      <w:r>
        <w:t>βλέπουμε εύκολα ότι δεν ακολουθεί τις παραδοχές που είχαμε ορίσει για την συνάρτηση μας στο βήμα 1.6. Αυτό που θα κάνουμε λοιπόν είναι να την αλλάξουμε ώστε να μπορεί να αντιμετωπίσει μεταβλητό μήκος κενού μεταξύ των τόνων, δεδομένου ότι οι τόνοι συνεχίζουν να είναι 1000 δειγμάτων.</w:t>
      </w:r>
    </w:p>
    <w:p w14:paraId="4EDAD758" w14:textId="3C842602" w:rsidR="00D27FA2" w:rsidRDefault="00D27FA2" w:rsidP="00200388">
      <w:pPr>
        <w:tabs>
          <w:tab w:val="left" w:pos="3280"/>
        </w:tabs>
      </w:pPr>
    </w:p>
    <w:p w14:paraId="34B2E8CE" w14:textId="5956F051" w:rsidR="00D27FA2" w:rsidRDefault="00D27FA2" w:rsidP="00200388">
      <w:pPr>
        <w:tabs>
          <w:tab w:val="left" w:pos="3280"/>
        </w:tabs>
      </w:pPr>
      <w:r>
        <w:rPr>
          <w:noProof/>
          <w:lang w:val="en-US" w:eastAsia="en-US"/>
        </w:rPr>
        <w:lastRenderedPageBreak/>
        <w:drawing>
          <wp:inline distT="0" distB="0" distL="0" distR="0" wp14:anchorId="06731A9A" wp14:editId="5E01F36F">
            <wp:extent cx="5334000"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rdSig.jpg"/>
                    <pic:cNvPicPr/>
                  </pic:nvPicPr>
                  <pic:blipFill>
                    <a:blip r:embed="rId23"/>
                    <a:stretch>
                      <a:fillRect/>
                    </a:stretch>
                  </pic:blipFill>
                  <pic:spPr>
                    <a:xfrm>
                      <a:off x="0" y="0"/>
                      <a:ext cx="5334000" cy="4000500"/>
                    </a:xfrm>
                    <a:prstGeom prst="rect">
                      <a:avLst/>
                    </a:prstGeom>
                  </pic:spPr>
                </pic:pic>
              </a:graphicData>
            </a:graphic>
          </wp:inline>
        </w:drawing>
      </w:r>
    </w:p>
    <w:p w14:paraId="774E34FB" w14:textId="3EDAB01C" w:rsidR="00D27FA2" w:rsidRDefault="00D27FA2" w:rsidP="00200388">
      <w:pPr>
        <w:tabs>
          <w:tab w:val="left" w:pos="3280"/>
        </w:tabs>
      </w:pPr>
    </w:p>
    <w:p w14:paraId="66A30886" w14:textId="035BE356" w:rsidR="00D27FA2" w:rsidRPr="00632F4C" w:rsidRDefault="00D27FA2" w:rsidP="00200388">
      <w:pPr>
        <w:tabs>
          <w:tab w:val="left" w:pos="3280"/>
        </w:tabs>
      </w:pPr>
      <w:r>
        <w:t xml:space="preserve">Ο τρόπος που το κάνουμε αυτό είναι να βρίσκουμε κάθε φορά που τελειώνει ένας τόνος, το πρώτο δείγμα που δεν είναι 0 στο σήμα μας και να παίρνουμε ένα παράθυρο 1000 δειγμάτων, το οποίο ξεκινάει από εκείνο το δείγμα, ως τον επόμενο τόνο. Δοκιμάζοντας την νέα υλοποίηση της </w:t>
      </w:r>
      <w:r w:rsidRPr="00325CC2">
        <w:rPr>
          <w:rFonts w:ascii="Anonymous Pro" w:hAnsi="Anonymous Pro"/>
          <w:b/>
          <w:lang w:val="en-GB"/>
        </w:rPr>
        <w:t>ttdecode</w:t>
      </w:r>
      <w:r w:rsidR="00325CC2" w:rsidRPr="008679C9">
        <w:rPr>
          <w:rFonts w:ascii="Anonymous Pro" w:hAnsi="Anonymous Pro"/>
          <w:b/>
        </w:rPr>
        <w:t>()</w:t>
      </w:r>
      <w:r>
        <w:t xml:space="preserve"> στο σήμα του  </w:t>
      </w:r>
      <w:r w:rsidR="008679C9">
        <w:t xml:space="preserve">1.3 και στο </w:t>
      </w:r>
      <w:r w:rsidR="008679C9">
        <w:rPr>
          <w:lang w:val="en-GB"/>
        </w:rPr>
        <w:t>easySig</w:t>
      </w:r>
      <w:r w:rsidR="008679C9" w:rsidRPr="008679C9">
        <w:t xml:space="preserve"> </w:t>
      </w:r>
      <w:r w:rsidR="008679C9">
        <w:t xml:space="preserve">παίρνουμε τα ίδια αποτελέσματα με πριν. Δοκιμάζοντας το στο </w:t>
      </w:r>
      <w:r w:rsidR="008679C9">
        <w:rPr>
          <w:lang w:val="en-GB"/>
        </w:rPr>
        <w:t>hardSig</w:t>
      </w:r>
      <w:r w:rsidR="008679C9" w:rsidRPr="00632F4C">
        <w:t xml:space="preserve">, </w:t>
      </w:r>
      <w:r w:rsidR="008679C9">
        <w:t xml:space="preserve">παίρνουμε την ακολουθία ψηφίων </w:t>
      </w:r>
      <w:r w:rsidR="008679C9" w:rsidRPr="008679C9">
        <w:t xml:space="preserve">     9     0     9     6     3     2     1     1     9     1</w:t>
      </w:r>
      <w:r w:rsidR="008679C9" w:rsidRPr="00632F4C">
        <w:t>.</w:t>
      </w:r>
    </w:p>
    <w:p w14:paraId="772D0DCA" w14:textId="5245C440" w:rsidR="00BE2169" w:rsidRPr="00632F4C" w:rsidRDefault="00BE2169">
      <w:r w:rsidRPr="00632F4C">
        <w:br w:type="page"/>
      </w:r>
    </w:p>
    <w:p w14:paraId="59869A99" w14:textId="0C3B2CB4" w:rsidR="00BE2169" w:rsidRPr="00686F7C" w:rsidRDefault="00BE2169" w:rsidP="00BE2169">
      <w:pPr>
        <w:tabs>
          <w:tab w:val="left" w:pos="3280"/>
        </w:tabs>
        <w:rPr>
          <w:rFonts w:asciiTheme="majorHAnsi" w:eastAsiaTheme="majorEastAsia" w:hAnsiTheme="majorHAnsi" w:cstheme="majorBidi"/>
          <w:color w:val="007789" w:themeColor="accent1" w:themeShade="BF"/>
          <w:sz w:val="28"/>
          <w:szCs w:val="32"/>
        </w:rPr>
      </w:pPr>
      <w:r w:rsidRPr="00686F7C">
        <w:rPr>
          <w:rFonts w:asciiTheme="majorHAnsi" w:eastAsiaTheme="majorEastAsia" w:hAnsiTheme="majorHAnsi" w:cstheme="majorBidi"/>
          <w:color w:val="007789" w:themeColor="accent1" w:themeShade="BF"/>
          <w:sz w:val="28"/>
          <w:szCs w:val="32"/>
        </w:rPr>
        <w:lastRenderedPageBreak/>
        <w:t>Μέρος 2ο - Φασματική Ανάλυση Ημιτονοειδών και Ανίχνευση Απότομων Μεταβάσεων με τον Μετ/σμό Fourier Βραχέος Χρόνου (STFT) και τον Μετ/σμό Wavelets (διακριτοποιημένο DT-CWT)</w:t>
      </w:r>
    </w:p>
    <w:p w14:paraId="0234D070" w14:textId="5958A406" w:rsidR="00BE2169" w:rsidRPr="00686F7C" w:rsidRDefault="00686F7C" w:rsidP="00BE2169">
      <w:pPr>
        <w:tabs>
          <w:tab w:val="left" w:pos="3280"/>
        </w:tabs>
        <w:rPr>
          <w:rFonts w:asciiTheme="majorHAnsi" w:eastAsiaTheme="majorEastAsia" w:hAnsiTheme="majorHAnsi" w:cstheme="majorBidi"/>
          <w:color w:val="007789" w:themeColor="accent1" w:themeShade="BF"/>
          <w:sz w:val="26"/>
          <w:szCs w:val="26"/>
        </w:rPr>
      </w:pPr>
      <w:r w:rsidRPr="00686F7C">
        <w:rPr>
          <w:rFonts w:asciiTheme="majorHAnsi" w:eastAsiaTheme="majorEastAsia" w:hAnsiTheme="majorHAnsi" w:cstheme="majorBidi"/>
          <w:color w:val="007789" w:themeColor="accent1" w:themeShade="BF"/>
          <w:sz w:val="26"/>
          <w:szCs w:val="26"/>
        </w:rPr>
        <w:t>2.1</w:t>
      </w:r>
    </w:p>
    <w:p w14:paraId="684A636D" w14:textId="2798A06A" w:rsidR="00B16103" w:rsidRDefault="00686F7C" w:rsidP="00BE2169">
      <w:pPr>
        <w:tabs>
          <w:tab w:val="left" w:pos="3280"/>
        </w:tabs>
      </w:pPr>
      <w:r>
        <w:t>Αρχικά υπολογίστηκε το ακόλουθο σήμα:</w:t>
      </w:r>
    </w:p>
    <w:p w14:paraId="254EC4F9" w14:textId="1173F9E4" w:rsidR="00ED5216" w:rsidRPr="00252FF3" w:rsidRDefault="00252FF3" w:rsidP="00BE2169">
      <w:pPr>
        <w:tabs>
          <w:tab w:val="left" w:pos="3280"/>
        </w:tabs>
        <w:rPr>
          <w:lang w:val="en-US"/>
        </w:rPr>
      </w:pPr>
      <m:oMathPara>
        <m:oMathParaPr>
          <m:jc m:val="left"/>
        </m:oMathParaPr>
        <m:oMath>
          <m:r>
            <w:rPr>
              <w:rFonts w:ascii="Cambria Math" w:hAnsi="Cambria Math"/>
              <w:lang w:val="en-US"/>
            </w:rPr>
            <m:t>x(t) = 2 cos(2</m:t>
          </m:r>
          <m:r>
            <w:rPr>
              <w:rFonts w:ascii="Cambria Math" w:hAnsi="Cambria Math"/>
            </w:rPr>
            <m:t>π</m:t>
          </m:r>
          <m:r>
            <w:rPr>
              <w:rFonts w:ascii="Cambria Math" w:hAnsi="Cambria Math"/>
              <w:lang w:val="en-US"/>
            </w:rPr>
            <m:t>70t) + 3 sin(2</m:t>
          </m:r>
          <m:r>
            <w:rPr>
              <w:rFonts w:ascii="Cambria Math" w:hAnsi="Cambria Math"/>
            </w:rPr>
            <m:t>π</m:t>
          </m:r>
          <m:r>
            <w:rPr>
              <w:rFonts w:ascii="Cambria Math" w:hAnsi="Cambria Math"/>
              <w:lang w:val="en-US"/>
            </w:rPr>
            <m:t>140t) + 0.15v(t)</m:t>
          </m:r>
        </m:oMath>
      </m:oMathPara>
    </w:p>
    <w:p w14:paraId="3899658D" w14:textId="04219540" w:rsidR="00686F7C" w:rsidRDefault="00BC42E7" w:rsidP="00BE2169">
      <w:pPr>
        <w:tabs>
          <w:tab w:val="left" w:pos="3280"/>
        </w:tabs>
      </w:pPr>
      <w:r>
        <w:rPr>
          <w:noProof/>
          <w:lang w:val="en-US" w:eastAsia="en-US"/>
        </w:rPr>
        <w:drawing>
          <wp:anchor distT="0" distB="0" distL="114300" distR="114300" simplePos="0" relativeHeight="251661312" behindDoc="0" locked="0" layoutInCell="1" allowOverlap="1" wp14:anchorId="3CCE7AB0" wp14:editId="0BE4C7E3">
            <wp:simplePos x="0" y="0"/>
            <wp:positionH relativeFrom="margin">
              <wp:posOffset>-102235</wp:posOffset>
            </wp:positionH>
            <wp:positionV relativeFrom="paragraph">
              <wp:posOffset>0</wp:posOffset>
            </wp:positionV>
            <wp:extent cx="4832350" cy="3623945"/>
            <wp:effectExtent l="0" t="0" r="6350" b="0"/>
            <wp:wrapTopAndBottom/>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l_x.jpg"/>
                    <pic:cNvPicPr/>
                  </pic:nvPicPr>
                  <pic:blipFill>
                    <a:blip r:embed="rId24">
                      <a:extLst>
                        <a:ext uri="{28A0092B-C50C-407E-A947-70E740481C1C}">
                          <a14:useLocalDpi xmlns:a14="http://schemas.microsoft.com/office/drawing/2010/main" val="0"/>
                        </a:ext>
                      </a:extLst>
                    </a:blip>
                    <a:stretch>
                      <a:fillRect/>
                    </a:stretch>
                  </pic:blipFill>
                  <pic:spPr>
                    <a:xfrm>
                      <a:off x="0" y="0"/>
                      <a:ext cx="4832350" cy="3623945"/>
                    </a:xfrm>
                    <a:prstGeom prst="rect">
                      <a:avLst/>
                    </a:prstGeom>
                  </pic:spPr>
                </pic:pic>
              </a:graphicData>
            </a:graphic>
            <wp14:sizeRelH relativeFrom="margin">
              <wp14:pctWidth>0</wp14:pctWidth>
            </wp14:sizeRelH>
            <wp14:sizeRelV relativeFrom="margin">
              <wp14:pctHeight>0</wp14:pctHeight>
            </wp14:sizeRelV>
          </wp:anchor>
        </w:drawing>
      </w:r>
      <w:r w:rsidR="00892C35">
        <w:t xml:space="preserve">Στη συνέχεια, με χρήση της ρουτίνας </w:t>
      </w:r>
      <w:r w:rsidR="00892C35" w:rsidRPr="00892C35">
        <w:rPr>
          <w:rFonts w:ascii="Anonymous Pro" w:hAnsi="Anonymous Pro"/>
          <w:b/>
          <w:lang w:val="en-GB"/>
        </w:rPr>
        <w:t>spectrogram</w:t>
      </w:r>
      <w:r w:rsidR="00892C35" w:rsidRPr="00892C35">
        <w:rPr>
          <w:rFonts w:ascii="Anonymous Pro" w:hAnsi="Anonymous Pro"/>
          <w:b/>
        </w:rPr>
        <w:t>()</w:t>
      </w:r>
      <w:r w:rsidR="00892C35">
        <w:t xml:space="preserve"> υπολογίσαμε τον </w:t>
      </w:r>
      <w:r w:rsidR="00892C35">
        <w:rPr>
          <w:lang w:val="en-US"/>
        </w:rPr>
        <w:t>STFT</w:t>
      </w:r>
      <w:r w:rsidR="00892C35" w:rsidRPr="00892C35">
        <w:t xml:space="preserve"> </w:t>
      </w:r>
      <w:r w:rsidR="00892C35">
        <w:t xml:space="preserve">μετασχηματισμό του σήματος με μήκος παραθύρου ίσο με 0.04sec και επικάλυψη ίση με 0.02sec. Με χρήση της συνάρτησης </w:t>
      </w:r>
      <w:r w:rsidR="00892C35" w:rsidRPr="00892C35">
        <w:rPr>
          <w:rFonts w:ascii="Anonymous Pro" w:hAnsi="Anonymous Pro"/>
          <w:b/>
          <w:lang w:val="en-GB"/>
        </w:rPr>
        <w:t>surf</w:t>
      </w:r>
      <w:r w:rsidR="00892C35" w:rsidRPr="00BC42E7">
        <w:rPr>
          <w:rFonts w:ascii="Anonymous Pro" w:hAnsi="Anonymous Pro"/>
          <w:b/>
        </w:rPr>
        <w:t>()</w:t>
      </w:r>
      <w:r w:rsidR="00892C35" w:rsidRPr="00892C35">
        <w:t xml:space="preserve"> </w:t>
      </w:r>
      <w:r w:rsidR="00892C35">
        <w:t xml:space="preserve">πήραμε το ακόλουθο διάγραμμα για το πλάτος του </w:t>
      </w:r>
      <w:r w:rsidR="00892C35">
        <w:rPr>
          <w:lang w:val="en-US"/>
        </w:rPr>
        <w:t>STFT</w:t>
      </w:r>
      <w:r w:rsidR="00892C35" w:rsidRPr="00892C35">
        <w:t>.</w:t>
      </w:r>
    </w:p>
    <w:p w14:paraId="5D242BAB" w14:textId="4D3610C4" w:rsidR="00BC42E7" w:rsidRDefault="00BC42E7" w:rsidP="00BE2169">
      <w:pPr>
        <w:tabs>
          <w:tab w:val="left" w:pos="3280"/>
        </w:tabs>
      </w:pPr>
    </w:p>
    <w:p w14:paraId="2D60DCF8" w14:textId="280362F0" w:rsidR="00BC42E7" w:rsidRDefault="00016D42" w:rsidP="00016D42">
      <w:r>
        <w:br w:type="page"/>
      </w:r>
    </w:p>
    <w:p w14:paraId="45E5BF83" w14:textId="1BB923D5" w:rsidR="00BC42E7" w:rsidRDefault="00D50EE7" w:rsidP="00BE2169">
      <w:pPr>
        <w:tabs>
          <w:tab w:val="left" w:pos="3280"/>
        </w:tabs>
      </w:pPr>
      <w:r>
        <w:rPr>
          <w:noProof/>
          <w:lang w:val="en-US" w:eastAsia="en-US"/>
        </w:rPr>
        <w:lastRenderedPageBreak/>
        <w:drawing>
          <wp:anchor distT="0" distB="0" distL="114300" distR="114300" simplePos="0" relativeHeight="251662336" behindDoc="0" locked="0" layoutInCell="1" allowOverlap="1" wp14:anchorId="542A689D" wp14:editId="62D50BC8">
            <wp:simplePos x="0" y="0"/>
            <wp:positionH relativeFrom="column">
              <wp:posOffset>18415</wp:posOffset>
            </wp:positionH>
            <wp:positionV relativeFrom="paragraph">
              <wp:posOffset>0</wp:posOffset>
            </wp:positionV>
            <wp:extent cx="4711700" cy="3533775"/>
            <wp:effectExtent l="0" t="0" r="0" b="9525"/>
            <wp:wrapTopAndBottom/>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ectrogram_surf_x.jpg"/>
                    <pic:cNvPicPr/>
                  </pic:nvPicPr>
                  <pic:blipFill>
                    <a:blip r:embed="rId25">
                      <a:extLst>
                        <a:ext uri="{28A0092B-C50C-407E-A947-70E740481C1C}">
                          <a14:useLocalDpi xmlns:a14="http://schemas.microsoft.com/office/drawing/2010/main" val="0"/>
                        </a:ext>
                      </a:extLst>
                    </a:blip>
                    <a:stretch>
                      <a:fillRect/>
                    </a:stretch>
                  </pic:blipFill>
                  <pic:spPr>
                    <a:xfrm>
                      <a:off x="0" y="0"/>
                      <a:ext cx="4711700" cy="3533775"/>
                    </a:xfrm>
                    <a:prstGeom prst="rect">
                      <a:avLst/>
                    </a:prstGeom>
                  </pic:spPr>
                </pic:pic>
              </a:graphicData>
            </a:graphic>
            <wp14:sizeRelH relativeFrom="margin">
              <wp14:pctWidth>0</wp14:pctWidth>
            </wp14:sizeRelH>
            <wp14:sizeRelV relativeFrom="margin">
              <wp14:pctHeight>0</wp14:pctHeight>
            </wp14:sizeRelV>
          </wp:anchor>
        </w:drawing>
      </w:r>
      <w:r w:rsidR="00373501">
        <w:t xml:space="preserve">Ακολούθως, με τη χρήση της ρουτίνας </w:t>
      </w:r>
      <w:r w:rsidR="00373501" w:rsidRPr="00B80E35">
        <w:rPr>
          <w:rFonts w:ascii="Anonymous Pro" w:hAnsi="Anonymous Pro"/>
          <w:b/>
          <w:lang w:val="en-GB"/>
        </w:rPr>
        <w:t>cwtft</w:t>
      </w:r>
      <w:r w:rsidR="00373501" w:rsidRPr="00632F4C">
        <w:rPr>
          <w:rFonts w:ascii="Anonymous Pro" w:hAnsi="Anonymous Pro"/>
          <w:b/>
        </w:rPr>
        <w:t>()</w:t>
      </w:r>
      <w:r w:rsidR="00373501" w:rsidRPr="00373501">
        <w:t>,</w:t>
      </w:r>
      <w:r w:rsidR="00373501">
        <w:t xml:space="preserve"> επιλέγοντας </w:t>
      </w:r>
      <w:r w:rsidR="00373501" w:rsidRPr="00373501">
        <w:t>“</w:t>
      </w:r>
      <w:r w:rsidR="00373501">
        <w:rPr>
          <w:lang w:val="en-US"/>
        </w:rPr>
        <w:t>Morlet</w:t>
      </w:r>
      <w:r w:rsidR="00373501" w:rsidRPr="00373501">
        <w:t xml:space="preserve">” </w:t>
      </w:r>
      <w:r w:rsidR="00373501">
        <w:rPr>
          <w:lang w:val="en-US"/>
        </w:rPr>
        <w:t>wavelet</w:t>
      </w:r>
      <w:r w:rsidR="00373501" w:rsidRPr="00373501">
        <w:t xml:space="preserve">, </w:t>
      </w:r>
      <w:r w:rsidR="00373501">
        <w:t xml:space="preserve">υπολογίσαμε το </w:t>
      </w:r>
      <w:r w:rsidR="00373501">
        <w:rPr>
          <w:lang w:val="en-US"/>
        </w:rPr>
        <w:t>DT</w:t>
      </w:r>
      <w:r w:rsidR="00373501" w:rsidRPr="00373501">
        <w:t>-</w:t>
      </w:r>
      <w:r w:rsidR="00373501">
        <w:rPr>
          <w:lang w:val="en-US"/>
        </w:rPr>
        <w:t>CWT</w:t>
      </w:r>
      <w:r w:rsidR="00373501" w:rsidRPr="00373501">
        <w:t xml:space="preserve"> </w:t>
      </w:r>
      <w:r w:rsidR="00373501">
        <w:t xml:space="preserve">και με τη συνάρτηση </w:t>
      </w:r>
      <w:r w:rsidR="00373501" w:rsidRPr="00B80E35">
        <w:rPr>
          <w:rFonts w:ascii="Anonymous Pro" w:hAnsi="Anonymous Pro"/>
          <w:b/>
          <w:lang w:val="en-GB"/>
        </w:rPr>
        <w:t>surf</w:t>
      </w:r>
      <w:r w:rsidR="00373501" w:rsidRPr="00632F4C">
        <w:rPr>
          <w:rFonts w:ascii="Anonymous Pro" w:hAnsi="Anonymous Pro"/>
          <w:b/>
        </w:rPr>
        <w:t>()</w:t>
      </w:r>
      <w:r w:rsidR="00373501" w:rsidRPr="00373501">
        <w:t xml:space="preserve"> </w:t>
      </w:r>
      <w:r w:rsidR="00373501">
        <w:t>πήραμε την ακόλουθη αναπαράσταση του πλάτους του:</w:t>
      </w:r>
    </w:p>
    <w:p w14:paraId="28A05448" w14:textId="1C300A9D" w:rsidR="00266334" w:rsidRPr="00F73A79" w:rsidRDefault="00266334" w:rsidP="00BE2169">
      <w:pPr>
        <w:tabs>
          <w:tab w:val="left" w:pos="3280"/>
        </w:tabs>
      </w:pPr>
      <w:r>
        <w:rPr>
          <w:noProof/>
          <w:lang w:val="en-US" w:eastAsia="en-US"/>
        </w:rPr>
        <w:drawing>
          <wp:anchor distT="0" distB="0" distL="114300" distR="114300" simplePos="0" relativeHeight="251663360" behindDoc="0" locked="0" layoutInCell="1" allowOverlap="1" wp14:anchorId="0A220FD0" wp14:editId="2231D9F7">
            <wp:simplePos x="0" y="0"/>
            <wp:positionH relativeFrom="column">
              <wp:posOffset>-635</wp:posOffset>
            </wp:positionH>
            <wp:positionV relativeFrom="paragraph">
              <wp:posOffset>-1905</wp:posOffset>
            </wp:positionV>
            <wp:extent cx="4787900" cy="3591068"/>
            <wp:effectExtent l="0" t="0" r="0" b="9525"/>
            <wp:wrapTopAndBottom/>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wtft_surf_x.jpg"/>
                    <pic:cNvPicPr/>
                  </pic:nvPicPr>
                  <pic:blipFill>
                    <a:blip r:embed="rId26">
                      <a:extLst>
                        <a:ext uri="{28A0092B-C50C-407E-A947-70E740481C1C}">
                          <a14:useLocalDpi xmlns:a14="http://schemas.microsoft.com/office/drawing/2010/main" val="0"/>
                        </a:ext>
                      </a:extLst>
                    </a:blip>
                    <a:stretch>
                      <a:fillRect/>
                    </a:stretch>
                  </pic:blipFill>
                  <pic:spPr>
                    <a:xfrm>
                      <a:off x="0" y="0"/>
                      <a:ext cx="4787900" cy="3591068"/>
                    </a:xfrm>
                    <a:prstGeom prst="rect">
                      <a:avLst/>
                    </a:prstGeom>
                  </pic:spPr>
                </pic:pic>
              </a:graphicData>
            </a:graphic>
          </wp:anchor>
        </w:drawing>
      </w:r>
      <w:r w:rsidR="00195B50">
        <w:t xml:space="preserve">Παρατηρούμε ότι </w:t>
      </w:r>
      <w:r w:rsidR="00F73A79">
        <w:t xml:space="preserve">με τη χρήση των </w:t>
      </w:r>
      <w:r w:rsidR="00F73A79">
        <w:rPr>
          <w:lang w:val="en-US"/>
        </w:rPr>
        <w:t>wavelets</w:t>
      </w:r>
      <w:r w:rsidR="00F73A79" w:rsidRPr="00F73A79">
        <w:t xml:space="preserve"> </w:t>
      </w:r>
      <w:r w:rsidR="00F73A79">
        <w:t xml:space="preserve">έχουμε καλύτερη ευκρίνεια </w:t>
      </w:r>
      <w:r w:rsidR="00FD0ACB">
        <w:t xml:space="preserve">και μεγαλύτερη ακρίβεια </w:t>
      </w:r>
      <w:r w:rsidR="00F73A79">
        <w:t>στον άξονα της συχνότητας</w:t>
      </w:r>
      <w:r w:rsidR="00A44294">
        <w:t xml:space="preserve">, </w:t>
      </w:r>
      <w:r w:rsidR="00140CF5">
        <w:t>όμως και οι δυο μετασχηματισμοί καταφέρνουν να εντοπίσουν τις αλλαγές που έχουμε στη συχνότητα</w:t>
      </w:r>
      <w:r w:rsidR="00FD0ACB">
        <w:t xml:space="preserve"> λόγω των ημιτονοειδών συναρτήσεων και του θορύβου</w:t>
      </w:r>
      <w:r w:rsidR="00A44294">
        <w:t>.</w:t>
      </w:r>
      <w:r w:rsidR="00FD0ACB">
        <w:t xml:space="preserve"> </w:t>
      </w:r>
    </w:p>
    <w:p w14:paraId="573A84E7" w14:textId="627FB220" w:rsidR="00195B50" w:rsidRDefault="00195B50" w:rsidP="00BE2169">
      <w:pPr>
        <w:tabs>
          <w:tab w:val="left" w:pos="3280"/>
        </w:tabs>
      </w:pPr>
    </w:p>
    <w:p w14:paraId="57E16FAF" w14:textId="0A770D63" w:rsidR="00ED5216" w:rsidRPr="00ED5216" w:rsidRDefault="00ED5216" w:rsidP="00BE2169">
      <w:pPr>
        <w:tabs>
          <w:tab w:val="left" w:pos="3280"/>
        </w:tabs>
        <w:rPr>
          <w:rFonts w:asciiTheme="majorHAnsi" w:eastAsiaTheme="majorEastAsia" w:hAnsiTheme="majorHAnsi" w:cstheme="majorBidi"/>
          <w:color w:val="007789" w:themeColor="accent1" w:themeShade="BF"/>
          <w:sz w:val="26"/>
          <w:szCs w:val="26"/>
        </w:rPr>
      </w:pPr>
      <w:r w:rsidRPr="00ED5216">
        <w:rPr>
          <w:rFonts w:asciiTheme="majorHAnsi" w:eastAsiaTheme="majorEastAsia" w:hAnsiTheme="majorHAnsi" w:cstheme="majorBidi"/>
          <w:color w:val="007789" w:themeColor="accent1" w:themeShade="BF"/>
          <w:sz w:val="26"/>
          <w:szCs w:val="26"/>
        </w:rPr>
        <w:lastRenderedPageBreak/>
        <w:t>2.2</w:t>
      </w:r>
    </w:p>
    <w:p w14:paraId="3DB76762" w14:textId="3D3E6280" w:rsidR="00252FF3" w:rsidRDefault="00252FF3" w:rsidP="00BE2169">
      <w:pPr>
        <w:tabs>
          <w:tab w:val="left" w:pos="3280"/>
        </w:tabs>
      </w:pPr>
      <w:r>
        <w:t>Αρχικά υπολογίστηκε το ακόλουθο σήμα:</w:t>
      </w:r>
    </w:p>
    <w:p w14:paraId="0B7C6D7C" w14:textId="5C22836E" w:rsidR="00632F4C" w:rsidRPr="00632F4C" w:rsidRDefault="00252FF3" w:rsidP="00BE2169">
      <w:pPr>
        <w:tabs>
          <w:tab w:val="left" w:pos="3280"/>
        </w:tabs>
        <w:rPr>
          <w:rFonts w:eastAsiaTheme="minorEastAsia"/>
        </w:rPr>
      </w:pPr>
      <m:oMathPara>
        <m:oMathParaPr>
          <m:jc m:val="left"/>
        </m:oMathParaPr>
        <m:oMath>
          <m:r>
            <w:rPr>
              <w:rFonts w:ascii="Cambria Math" w:hAnsi="Cambria Math"/>
            </w:rPr>
            <m:t>x(t) = 1.7 cos(2π90t) + 0.15v(t) + 1.7δ(t - 0.625) + 1.7δ(t - 0.800))</m:t>
          </m:r>
        </m:oMath>
      </m:oMathPara>
    </w:p>
    <w:p w14:paraId="6480673C" w14:textId="3A9587A3" w:rsidR="00252FF3" w:rsidRPr="00252FF3" w:rsidRDefault="00622FB2" w:rsidP="00BE2169">
      <w:pPr>
        <w:tabs>
          <w:tab w:val="left" w:pos="3280"/>
        </w:tabs>
      </w:pPr>
      <w:r>
        <w:rPr>
          <w:noProof/>
          <w:lang w:val="en-US" w:eastAsia="en-US"/>
        </w:rPr>
        <w:drawing>
          <wp:anchor distT="0" distB="0" distL="114300" distR="114300" simplePos="0" relativeHeight="251664384" behindDoc="0" locked="0" layoutInCell="1" allowOverlap="1" wp14:anchorId="6836D744" wp14:editId="6D839831">
            <wp:simplePos x="0" y="0"/>
            <wp:positionH relativeFrom="column">
              <wp:posOffset>-635</wp:posOffset>
            </wp:positionH>
            <wp:positionV relativeFrom="paragraph">
              <wp:posOffset>-1270</wp:posOffset>
            </wp:positionV>
            <wp:extent cx="5337175" cy="4003040"/>
            <wp:effectExtent l="0" t="0" r="0" b="0"/>
            <wp:wrapTopAndBottom/>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gnal_x2.jpg"/>
                    <pic:cNvPicPr/>
                  </pic:nvPicPr>
                  <pic:blipFill>
                    <a:blip r:embed="rId27">
                      <a:extLst>
                        <a:ext uri="{28A0092B-C50C-407E-A947-70E740481C1C}">
                          <a14:useLocalDpi xmlns:a14="http://schemas.microsoft.com/office/drawing/2010/main" val="0"/>
                        </a:ext>
                      </a:extLst>
                    </a:blip>
                    <a:stretch>
                      <a:fillRect/>
                    </a:stretch>
                  </pic:blipFill>
                  <pic:spPr>
                    <a:xfrm>
                      <a:off x="0" y="0"/>
                      <a:ext cx="5337175" cy="4003040"/>
                    </a:xfrm>
                    <a:prstGeom prst="rect">
                      <a:avLst/>
                    </a:prstGeom>
                  </pic:spPr>
                </pic:pic>
              </a:graphicData>
            </a:graphic>
          </wp:anchor>
        </w:drawing>
      </w:r>
    </w:p>
    <w:p w14:paraId="19A0FB73" w14:textId="02C7A262" w:rsidR="00252FF3" w:rsidRPr="00622FB2" w:rsidRDefault="00D60414" w:rsidP="00BE2169">
      <w:pPr>
        <w:tabs>
          <w:tab w:val="left" w:pos="3280"/>
        </w:tabs>
      </w:pPr>
      <w:r>
        <w:t xml:space="preserve">Στη συνέχεια, με χρήση της ρουτίνας </w:t>
      </w:r>
      <w:r w:rsidRPr="00892C35">
        <w:rPr>
          <w:rFonts w:ascii="Anonymous Pro" w:hAnsi="Anonymous Pro"/>
          <w:b/>
          <w:lang w:val="en-GB"/>
        </w:rPr>
        <w:t>spectrogram</w:t>
      </w:r>
      <w:r w:rsidRPr="00892C35">
        <w:rPr>
          <w:rFonts w:ascii="Anonymous Pro" w:hAnsi="Anonymous Pro"/>
          <w:b/>
        </w:rPr>
        <w:t>()</w:t>
      </w:r>
      <w:r>
        <w:t xml:space="preserve"> υπολογίσαμε τον </w:t>
      </w:r>
      <w:r>
        <w:rPr>
          <w:lang w:val="en-US"/>
        </w:rPr>
        <w:t>STFT</w:t>
      </w:r>
      <w:r w:rsidRPr="00892C35">
        <w:t xml:space="preserve"> </w:t>
      </w:r>
      <w:r>
        <w:t xml:space="preserve">μετασχηματισμό του σήματος με μήκος παραθύρου ίσο με 0.04sec και επικάλυψη ίση με 0.02sec. Με χρήση της συνάρτησης </w:t>
      </w:r>
      <w:r w:rsidR="00622FB2" w:rsidRPr="00FD0ACB">
        <w:rPr>
          <w:rFonts w:ascii="Anonymous Pro" w:hAnsi="Anonymous Pro"/>
          <w:b/>
          <w:lang w:val="en-GB"/>
        </w:rPr>
        <w:t>con</w:t>
      </w:r>
      <w:r w:rsidRPr="00FD0ACB">
        <w:rPr>
          <w:rFonts w:ascii="Anonymous Pro" w:hAnsi="Anonymous Pro"/>
          <w:b/>
          <w:lang w:val="en-GB"/>
        </w:rPr>
        <w:t>tour</w:t>
      </w:r>
      <w:r w:rsidRPr="00FD0ACB">
        <w:rPr>
          <w:rFonts w:ascii="Anonymous Pro" w:hAnsi="Anonymous Pro"/>
          <w:b/>
        </w:rPr>
        <w:t>()</w:t>
      </w:r>
      <w:r w:rsidRPr="00892C35">
        <w:t xml:space="preserve"> </w:t>
      </w:r>
      <w:r>
        <w:t xml:space="preserve">πήραμε το ακόλουθο διάγραμμα για το πλάτος του </w:t>
      </w:r>
      <w:r>
        <w:rPr>
          <w:lang w:val="en-US"/>
        </w:rPr>
        <w:t>STFT</w:t>
      </w:r>
      <w:r w:rsidR="00622FB2" w:rsidRPr="00622FB2">
        <w:t>.</w:t>
      </w:r>
    </w:p>
    <w:p w14:paraId="48232385" w14:textId="150E4AD5" w:rsidR="00ED5E0C" w:rsidRDefault="00ED5E0C">
      <w:r>
        <w:br w:type="page"/>
      </w:r>
    </w:p>
    <w:p w14:paraId="3C1EA414" w14:textId="31E12A70" w:rsidR="00B80E35" w:rsidRDefault="00B80E35" w:rsidP="00BE2169">
      <w:pPr>
        <w:tabs>
          <w:tab w:val="left" w:pos="3280"/>
        </w:tabs>
      </w:pPr>
      <w:r>
        <w:rPr>
          <w:noProof/>
          <w:lang w:val="en-US" w:eastAsia="en-US"/>
        </w:rPr>
        <w:lastRenderedPageBreak/>
        <w:drawing>
          <wp:anchor distT="0" distB="0" distL="114300" distR="114300" simplePos="0" relativeHeight="251665408" behindDoc="0" locked="0" layoutInCell="1" allowOverlap="1" wp14:anchorId="67C4DC0E" wp14:editId="6C728A3B">
            <wp:simplePos x="0" y="0"/>
            <wp:positionH relativeFrom="margin">
              <wp:align>center</wp:align>
            </wp:positionH>
            <wp:positionV relativeFrom="paragraph">
              <wp:posOffset>0</wp:posOffset>
            </wp:positionV>
            <wp:extent cx="4787900" cy="3590925"/>
            <wp:effectExtent l="0" t="0" r="0" b="9525"/>
            <wp:wrapTopAndBottom/>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ectrogram_contour_x2.jpg"/>
                    <pic:cNvPicPr/>
                  </pic:nvPicPr>
                  <pic:blipFill>
                    <a:blip r:embed="rId28">
                      <a:extLst>
                        <a:ext uri="{28A0092B-C50C-407E-A947-70E740481C1C}">
                          <a14:useLocalDpi xmlns:a14="http://schemas.microsoft.com/office/drawing/2010/main" val="0"/>
                        </a:ext>
                      </a:extLst>
                    </a:blip>
                    <a:stretch>
                      <a:fillRect/>
                    </a:stretch>
                  </pic:blipFill>
                  <pic:spPr>
                    <a:xfrm>
                      <a:off x="0" y="0"/>
                      <a:ext cx="4787900" cy="3590925"/>
                    </a:xfrm>
                    <a:prstGeom prst="rect">
                      <a:avLst/>
                    </a:prstGeom>
                  </pic:spPr>
                </pic:pic>
              </a:graphicData>
            </a:graphic>
            <wp14:sizeRelH relativeFrom="margin">
              <wp14:pctWidth>0</wp14:pctWidth>
            </wp14:sizeRelH>
            <wp14:sizeRelV relativeFrom="margin">
              <wp14:pctHeight>0</wp14:pctHeight>
            </wp14:sizeRelV>
          </wp:anchor>
        </w:drawing>
      </w:r>
    </w:p>
    <w:p w14:paraId="7D0428B8" w14:textId="65AF52DF" w:rsidR="00B80E35" w:rsidRDefault="00016D42" w:rsidP="00BE2169">
      <w:pPr>
        <w:tabs>
          <w:tab w:val="left" w:pos="3280"/>
        </w:tabs>
      </w:pPr>
      <w:r>
        <w:rPr>
          <w:noProof/>
          <w:lang w:val="en-US" w:eastAsia="en-US"/>
        </w:rPr>
        <w:drawing>
          <wp:anchor distT="0" distB="0" distL="114300" distR="114300" simplePos="0" relativeHeight="251666432" behindDoc="0" locked="0" layoutInCell="1" allowOverlap="1" wp14:anchorId="0667482C" wp14:editId="012DF226">
            <wp:simplePos x="0" y="0"/>
            <wp:positionH relativeFrom="margin">
              <wp:posOffset>170815</wp:posOffset>
            </wp:positionH>
            <wp:positionV relativeFrom="paragraph">
              <wp:posOffset>638175</wp:posOffset>
            </wp:positionV>
            <wp:extent cx="4991100" cy="3743325"/>
            <wp:effectExtent l="0" t="0" r="0" b="9525"/>
            <wp:wrapTopAndBottom/>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wtft_countour_x2.jpg"/>
                    <pic:cNvPicPr/>
                  </pic:nvPicPr>
                  <pic:blipFill>
                    <a:blip r:embed="rId29">
                      <a:extLst>
                        <a:ext uri="{28A0092B-C50C-407E-A947-70E740481C1C}">
                          <a14:useLocalDpi xmlns:a14="http://schemas.microsoft.com/office/drawing/2010/main" val="0"/>
                        </a:ext>
                      </a:extLst>
                    </a:blip>
                    <a:stretch>
                      <a:fillRect/>
                    </a:stretch>
                  </pic:blipFill>
                  <pic:spPr>
                    <a:xfrm>
                      <a:off x="0" y="0"/>
                      <a:ext cx="4991100" cy="3743325"/>
                    </a:xfrm>
                    <a:prstGeom prst="rect">
                      <a:avLst/>
                    </a:prstGeom>
                  </pic:spPr>
                </pic:pic>
              </a:graphicData>
            </a:graphic>
            <wp14:sizeRelH relativeFrom="margin">
              <wp14:pctWidth>0</wp14:pctWidth>
            </wp14:sizeRelH>
            <wp14:sizeRelV relativeFrom="margin">
              <wp14:pctHeight>0</wp14:pctHeight>
            </wp14:sizeRelV>
          </wp:anchor>
        </w:drawing>
      </w:r>
      <w:r w:rsidR="00ED5E0C">
        <w:t xml:space="preserve">Ακολούθως, με τη χρήση της ρουτίνας </w:t>
      </w:r>
      <w:r w:rsidR="00ED5E0C" w:rsidRPr="00B80E35">
        <w:rPr>
          <w:rFonts w:ascii="Anonymous Pro" w:hAnsi="Anonymous Pro"/>
          <w:b/>
          <w:lang w:val="en-GB"/>
        </w:rPr>
        <w:t>cwtft</w:t>
      </w:r>
      <w:r w:rsidR="00ED5E0C" w:rsidRPr="00B80E35">
        <w:rPr>
          <w:rFonts w:ascii="Anonymous Pro" w:hAnsi="Anonymous Pro"/>
          <w:b/>
        </w:rPr>
        <w:t>()</w:t>
      </w:r>
      <w:r w:rsidR="00ED5E0C" w:rsidRPr="00373501">
        <w:t>,</w:t>
      </w:r>
      <w:r w:rsidR="00ED5E0C">
        <w:t xml:space="preserve"> επιλέγοντας </w:t>
      </w:r>
      <w:r w:rsidR="00ED5E0C" w:rsidRPr="00373501">
        <w:t>“</w:t>
      </w:r>
      <w:r w:rsidR="00ED5E0C">
        <w:rPr>
          <w:lang w:val="en-US"/>
        </w:rPr>
        <w:t>Morlet</w:t>
      </w:r>
      <w:r w:rsidR="00ED5E0C" w:rsidRPr="00373501">
        <w:t xml:space="preserve">” </w:t>
      </w:r>
      <w:r w:rsidR="00ED5E0C">
        <w:rPr>
          <w:lang w:val="en-US"/>
        </w:rPr>
        <w:t>wavelet</w:t>
      </w:r>
      <w:r w:rsidR="00ED5E0C" w:rsidRPr="00373501">
        <w:t xml:space="preserve">, </w:t>
      </w:r>
      <w:r w:rsidR="00ED5E0C">
        <w:t xml:space="preserve">υπολογίσαμε το </w:t>
      </w:r>
      <w:r w:rsidR="00ED5E0C">
        <w:rPr>
          <w:lang w:val="en-US"/>
        </w:rPr>
        <w:t>DT</w:t>
      </w:r>
      <w:r w:rsidR="00ED5E0C" w:rsidRPr="00373501">
        <w:t>-</w:t>
      </w:r>
      <w:r w:rsidR="00ED5E0C">
        <w:rPr>
          <w:lang w:val="en-US"/>
        </w:rPr>
        <w:t>CWT</w:t>
      </w:r>
      <w:r w:rsidR="00ED5E0C" w:rsidRPr="00373501">
        <w:t xml:space="preserve"> </w:t>
      </w:r>
      <w:r w:rsidR="00ED5E0C">
        <w:t xml:space="preserve">και με τη συνάρτηση </w:t>
      </w:r>
      <w:r w:rsidR="00ED5E0C" w:rsidRPr="00B80E35">
        <w:rPr>
          <w:rFonts w:ascii="Anonymous Pro" w:hAnsi="Anonymous Pro"/>
          <w:b/>
          <w:lang w:val="en-GB"/>
        </w:rPr>
        <w:t>contour</w:t>
      </w:r>
      <w:r w:rsidR="00ED5E0C" w:rsidRPr="00B80E35">
        <w:rPr>
          <w:rFonts w:ascii="Anonymous Pro" w:hAnsi="Anonymous Pro"/>
          <w:b/>
        </w:rPr>
        <w:t>()</w:t>
      </w:r>
      <w:r w:rsidR="00ED5E0C" w:rsidRPr="00373501">
        <w:t xml:space="preserve"> </w:t>
      </w:r>
      <w:r w:rsidR="00ED5E0C">
        <w:t>πήραμε την ακόλουθη αναπαράσταση του πλάτους του:</w:t>
      </w:r>
    </w:p>
    <w:p w14:paraId="46AAD7AB" w14:textId="5DED4867" w:rsidR="00622FB2" w:rsidRPr="00EF0CCF" w:rsidRDefault="00632F4C" w:rsidP="00BE2169">
      <w:pPr>
        <w:tabs>
          <w:tab w:val="left" w:pos="3280"/>
        </w:tabs>
      </w:pPr>
      <w:r>
        <w:lastRenderedPageBreak/>
        <w:t>Παρατηρούμε ότι με τη χρ</w:t>
      </w:r>
      <w:r w:rsidR="006C3936">
        <w:t xml:space="preserve">ήση του </w:t>
      </w:r>
      <w:r w:rsidR="006C3936">
        <w:rPr>
          <w:lang w:val="en-US"/>
        </w:rPr>
        <w:t>STFT</w:t>
      </w:r>
      <w:r w:rsidR="006C3936" w:rsidRPr="006C3936">
        <w:t xml:space="preserve"> </w:t>
      </w:r>
      <w:r>
        <w:t>περιορίζεται ο θόρυβος</w:t>
      </w:r>
      <w:r w:rsidR="006C3936">
        <w:t xml:space="preserve"> καθώς δεν αντιλαμβάνεται τις απότομες αλλαγές στη συχνότητα</w:t>
      </w:r>
      <w:r w:rsidR="00EF0CCF">
        <w:t xml:space="preserve">, ενώ ο </w:t>
      </w:r>
      <w:r w:rsidR="00EF0CCF">
        <w:rPr>
          <w:lang w:val="en-US"/>
        </w:rPr>
        <w:t>DT</w:t>
      </w:r>
      <w:r w:rsidR="00EF0CCF" w:rsidRPr="00EF0CCF">
        <w:t>-</w:t>
      </w:r>
      <w:r w:rsidR="00EF0CCF">
        <w:rPr>
          <w:lang w:val="en-US"/>
        </w:rPr>
        <w:t>CWT</w:t>
      </w:r>
      <w:r w:rsidR="00EF0CCF" w:rsidRPr="00EF0CCF">
        <w:t xml:space="preserve"> </w:t>
      </w:r>
      <w:r w:rsidR="00EF0CCF">
        <w:t xml:space="preserve">για μικρές συχνότητες είναι περίπου ίδιος με τον </w:t>
      </w:r>
      <w:r w:rsidR="00EF0CCF">
        <w:rPr>
          <w:lang w:val="en-US"/>
        </w:rPr>
        <w:t>STFT</w:t>
      </w:r>
      <w:r w:rsidR="00EF0CCF" w:rsidRPr="00EF0CCF">
        <w:t xml:space="preserve"> </w:t>
      </w:r>
      <w:r w:rsidR="00EF0CCF">
        <w:t xml:space="preserve">και όσο μεγαλώνουν αρχίζει να παίρνει παράθυρα για καλύτερη ακρίβεια στη συχνότητα και έτσι αντιλαμβάνεται καλύτερα το θόρυβο και </w:t>
      </w:r>
      <w:r>
        <w:t xml:space="preserve">τις </w:t>
      </w:r>
      <w:r w:rsidR="006C3936">
        <w:t>απότομες αλλαγές στη</w:t>
      </w:r>
      <w:r>
        <w:t xml:space="preserve"> συχν</w:t>
      </w:r>
      <w:r w:rsidR="006C3936">
        <w:t>ότητα</w:t>
      </w:r>
      <w:r w:rsidR="00035727">
        <w:t xml:space="preserve">(για </w:t>
      </w:r>
      <w:r w:rsidR="00035727">
        <w:rPr>
          <w:lang w:val="en-US"/>
        </w:rPr>
        <w:t>t</w:t>
      </w:r>
      <w:r w:rsidR="00035727" w:rsidRPr="00035727">
        <w:t>=0.</w:t>
      </w:r>
      <w:r w:rsidR="00035727">
        <w:t xml:space="preserve">625 και </w:t>
      </w:r>
      <w:r w:rsidR="00035727">
        <w:rPr>
          <w:lang w:val="en-US"/>
        </w:rPr>
        <w:t>t</w:t>
      </w:r>
      <w:r w:rsidR="00035727" w:rsidRPr="00035727">
        <w:t>=</w:t>
      </w:r>
      <w:r w:rsidR="00035727">
        <w:t>0.8)</w:t>
      </w:r>
      <w:r w:rsidR="009A245C">
        <w:t>.</w:t>
      </w:r>
    </w:p>
    <w:p w14:paraId="36A349AB" w14:textId="6985ABA9" w:rsidR="001F3D61" w:rsidRDefault="001F3D61" w:rsidP="00BE2169">
      <w:pPr>
        <w:tabs>
          <w:tab w:val="left" w:pos="3280"/>
        </w:tabs>
      </w:pPr>
    </w:p>
    <w:p w14:paraId="6841DCAF" w14:textId="7BD87AFE" w:rsidR="00BF5870" w:rsidRPr="004740A4" w:rsidRDefault="00BF5870" w:rsidP="00BF5870">
      <w:pPr>
        <w:tabs>
          <w:tab w:val="left" w:pos="3280"/>
        </w:tabs>
        <w:rPr>
          <w:rFonts w:asciiTheme="majorHAnsi" w:eastAsiaTheme="majorEastAsia" w:hAnsiTheme="majorHAnsi" w:cstheme="majorBidi"/>
          <w:color w:val="007789" w:themeColor="accent1" w:themeShade="BF"/>
          <w:sz w:val="28"/>
          <w:szCs w:val="32"/>
        </w:rPr>
      </w:pPr>
      <w:r w:rsidRPr="00C1468D">
        <w:rPr>
          <w:rFonts w:asciiTheme="majorHAnsi" w:eastAsiaTheme="majorEastAsia" w:hAnsiTheme="majorHAnsi" w:cstheme="majorBidi"/>
          <w:color w:val="007789" w:themeColor="accent1" w:themeShade="BF"/>
          <w:sz w:val="28"/>
          <w:szCs w:val="32"/>
        </w:rPr>
        <w:t>Μέρος 3ο - Χαρακτηριστικά Βραχέος Χρόνου Σημάτων Φωνής και Μουσικής (Ενέργεια και Ρυθμός Εναλλαγής Προσήμου)</w:t>
      </w:r>
    </w:p>
    <w:p w14:paraId="3F0D6F9E" w14:textId="77777777" w:rsidR="00D95D04" w:rsidRDefault="00D95D04" w:rsidP="00BF5870">
      <w:pPr>
        <w:tabs>
          <w:tab w:val="left" w:pos="3280"/>
        </w:tabs>
      </w:pPr>
    </w:p>
    <w:p w14:paraId="4C41FB6C" w14:textId="25D031A6" w:rsidR="00396A4D" w:rsidRDefault="00396A4D" w:rsidP="00BF5870">
      <w:pPr>
        <w:tabs>
          <w:tab w:val="left" w:pos="3280"/>
        </w:tabs>
      </w:pPr>
      <w:r w:rsidRPr="00396A4D">
        <w:t>Για</w:t>
      </w:r>
      <w:r>
        <w:t xml:space="preserve"> τον υπολογισμό της ενέργειας βραχέως χρόνου κατασκευάσαμε μια συνάρτηση που αρχικά σπάει το σήμα σε </w:t>
      </w:r>
      <w:r w:rsidR="00CD4440">
        <w:t xml:space="preserve">κομμάτια όσο το μέγεθος του παραθύρου, πολλαπλασιάζει κάθε κομμάτι με το παράθυρο και στη συνέχεια προσθέτει </w:t>
      </w:r>
      <w:r w:rsidR="00B17C8C">
        <w:t xml:space="preserve">τα προσθέτει τα δείγματα </w:t>
      </w:r>
      <w:r w:rsidR="001D0B21">
        <w:t>που αντιστοιχούν στην ίδια χρονική στιγμή.</w:t>
      </w:r>
      <w:r w:rsidR="006C0BD1">
        <w:t xml:space="preserve"> </w:t>
      </w:r>
    </w:p>
    <w:p w14:paraId="56AF2ACA" w14:textId="68C83212" w:rsidR="006C0BD1" w:rsidRDefault="006C0BD1" w:rsidP="00BF5870">
      <w:pPr>
        <w:tabs>
          <w:tab w:val="left" w:pos="3280"/>
        </w:tabs>
      </w:pPr>
      <w:r>
        <w:t xml:space="preserve">Για το ρυθμό εναλλαγής προσήμου χρησιμοποιείται αντίστοιχη συνάρτηση που πριν πολλαπλασιάσει με το </w:t>
      </w:r>
      <w:r w:rsidR="00616522">
        <w:t xml:space="preserve">παράθυρο περνάει το σήμα από την συνάρτηση </w:t>
      </w:r>
      <w:r w:rsidR="00616522" w:rsidRPr="00FD0ACB">
        <w:rPr>
          <w:rFonts w:ascii="Anonymous Pro" w:hAnsi="Anonymous Pro"/>
          <w:b/>
          <w:lang w:val="en-US"/>
        </w:rPr>
        <w:t>sign</w:t>
      </w:r>
      <w:r w:rsidR="00616522" w:rsidRPr="00FD0ACB">
        <w:rPr>
          <w:rFonts w:ascii="Anonymous Pro" w:hAnsi="Anonymous Pro"/>
          <w:b/>
        </w:rPr>
        <w:t>()</w:t>
      </w:r>
      <w:r w:rsidR="00616522">
        <w:t xml:space="preserve"> για να πάρει το πρόσημο μόνο και στη συνέχεια από την </w:t>
      </w:r>
      <w:r w:rsidR="00616522" w:rsidRPr="00FD0ACB">
        <w:rPr>
          <w:rFonts w:ascii="Anonymous Pro" w:hAnsi="Anonymous Pro"/>
          <w:b/>
          <w:lang w:val="en-US"/>
        </w:rPr>
        <w:t>abs</w:t>
      </w:r>
      <w:r w:rsidR="00616522" w:rsidRPr="00FD0ACB">
        <w:rPr>
          <w:rFonts w:ascii="Anonymous Pro" w:hAnsi="Anonymous Pro"/>
          <w:b/>
        </w:rPr>
        <w:t>()</w:t>
      </w:r>
      <w:r w:rsidR="00616522">
        <w:t xml:space="preserve">. </w:t>
      </w:r>
      <w:r w:rsidR="0060020D">
        <w:t>Στη συνέχεια η συνάρτηση κάνει ότι και η προηγούμενη.</w:t>
      </w:r>
    </w:p>
    <w:p w14:paraId="6335C510" w14:textId="2396C4C7" w:rsidR="00E8611A" w:rsidRDefault="00E8611A" w:rsidP="00BF5870">
      <w:pPr>
        <w:tabs>
          <w:tab w:val="left" w:pos="3280"/>
        </w:tabs>
      </w:pPr>
      <w:r>
        <w:t>Και οι δυο συναρτήσεις κανονικοποιούν τα αποτελέσματα για καλύτερη αναπαράσταση στα διαγράμματα.</w:t>
      </w:r>
    </w:p>
    <w:p w14:paraId="6A07C4C8" w14:textId="77777777" w:rsidR="00D95D04" w:rsidRPr="00616522" w:rsidRDefault="00D95D04" w:rsidP="00BF5870">
      <w:pPr>
        <w:tabs>
          <w:tab w:val="left" w:pos="3280"/>
        </w:tabs>
      </w:pPr>
    </w:p>
    <w:p w14:paraId="4AFB4AE0" w14:textId="77777777" w:rsidR="00D95D04" w:rsidRDefault="004740A4" w:rsidP="00BF5870">
      <w:pPr>
        <w:tabs>
          <w:tab w:val="left" w:pos="3280"/>
        </w:tabs>
        <w:rPr>
          <w:rFonts w:asciiTheme="majorHAnsi" w:eastAsiaTheme="majorEastAsia" w:hAnsiTheme="majorHAnsi" w:cstheme="majorBidi"/>
          <w:color w:val="007789" w:themeColor="accent1" w:themeShade="BF"/>
          <w:sz w:val="26"/>
          <w:szCs w:val="26"/>
        </w:rPr>
      </w:pPr>
      <w:r w:rsidRPr="004740A4">
        <w:rPr>
          <w:rFonts w:asciiTheme="majorHAnsi" w:eastAsiaTheme="majorEastAsia" w:hAnsiTheme="majorHAnsi" w:cstheme="majorBidi"/>
          <w:color w:val="007789" w:themeColor="accent1" w:themeShade="BF"/>
          <w:sz w:val="26"/>
          <w:szCs w:val="26"/>
        </w:rPr>
        <w:t>3.1</w:t>
      </w:r>
    </w:p>
    <w:p w14:paraId="08FE8C8A" w14:textId="77777777" w:rsidR="00F053CC" w:rsidRDefault="00F053CC" w:rsidP="00BF5870">
      <w:pPr>
        <w:tabs>
          <w:tab w:val="left" w:pos="3280"/>
        </w:tabs>
      </w:pPr>
    </w:p>
    <w:p w14:paraId="51C446DC" w14:textId="6FF444C1" w:rsidR="004740A4" w:rsidRPr="00D95D04" w:rsidRDefault="008D1D10" w:rsidP="00BF5870">
      <w:pPr>
        <w:tabs>
          <w:tab w:val="left" w:pos="3280"/>
        </w:tabs>
        <w:rPr>
          <w:rFonts w:asciiTheme="majorHAnsi" w:eastAsiaTheme="majorEastAsia" w:hAnsiTheme="majorHAnsi" w:cstheme="majorBidi"/>
          <w:color w:val="007789" w:themeColor="accent1" w:themeShade="BF"/>
          <w:sz w:val="26"/>
          <w:szCs w:val="26"/>
        </w:rPr>
      </w:pPr>
      <w:r>
        <w:t>Στο ερώτημα αυτό χρησιμοποιήθηκε το σήμα φωνής που δόθηκε στα βοηθητικά αρχεία.</w:t>
      </w:r>
      <w:r w:rsidR="00B15AC1">
        <w:t xml:space="preserve"> Ακολουθούν τα διαγράμματα βραχέος χρόνου και ρυθμού εναλλαγής προσήμου αντίστοιχα.</w:t>
      </w:r>
    </w:p>
    <w:p w14:paraId="27F61149" w14:textId="5C520616" w:rsidR="004740A4" w:rsidRDefault="00D95D04" w:rsidP="00BF5870">
      <w:pPr>
        <w:tabs>
          <w:tab w:val="left" w:pos="3280"/>
        </w:tabs>
      </w:pPr>
      <w:r>
        <w:rPr>
          <w:noProof/>
          <w:lang w:val="en-US" w:eastAsia="en-US"/>
        </w:rPr>
        <w:lastRenderedPageBreak/>
        <mc:AlternateContent>
          <mc:Choice Requires="wpg">
            <w:drawing>
              <wp:anchor distT="0" distB="0" distL="114300" distR="114300" simplePos="0" relativeHeight="251669504" behindDoc="0" locked="0" layoutInCell="1" allowOverlap="1" wp14:anchorId="51C07300" wp14:editId="5AAF40E5">
                <wp:simplePos x="0" y="0"/>
                <wp:positionH relativeFrom="column">
                  <wp:posOffset>-635</wp:posOffset>
                </wp:positionH>
                <wp:positionV relativeFrom="paragraph">
                  <wp:posOffset>161290</wp:posOffset>
                </wp:positionV>
                <wp:extent cx="5337175" cy="8009890"/>
                <wp:effectExtent l="0" t="0" r="0" b="0"/>
                <wp:wrapTopAndBottom/>
                <wp:docPr id="24" name="Ομάδα 24"/>
                <wp:cNvGraphicFramePr/>
                <a:graphic xmlns:a="http://schemas.openxmlformats.org/drawingml/2006/main">
                  <a:graphicData uri="http://schemas.microsoft.com/office/word/2010/wordprocessingGroup">
                    <wpg:wgp>
                      <wpg:cNvGrpSpPr/>
                      <wpg:grpSpPr>
                        <a:xfrm>
                          <a:off x="0" y="0"/>
                          <a:ext cx="5337175" cy="8009890"/>
                          <a:chOff x="0" y="0"/>
                          <a:chExt cx="5337175" cy="8009890"/>
                        </a:xfrm>
                      </wpg:grpSpPr>
                      <pic:pic xmlns:pic="http://schemas.openxmlformats.org/drawingml/2006/picture">
                        <pic:nvPicPr>
                          <pic:cNvPr id="26" name="Εικόνα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37175" cy="4003040"/>
                          </a:xfrm>
                          <a:prstGeom prst="rect">
                            <a:avLst/>
                          </a:prstGeom>
                        </pic:spPr>
                      </pic:pic>
                      <pic:pic xmlns:pic="http://schemas.openxmlformats.org/drawingml/2006/picture">
                        <pic:nvPicPr>
                          <pic:cNvPr id="27" name="Εικόνα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4006850"/>
                            <a:ext cx="5337175" cy="4003040"/>
                          </a:xfrm>
                          <a:prstGeom prst="rect">
                            <a:avLst/>
                          </a:prstGeom>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01D0DBA" id="Ομάδα 24" o:spid="_x0000_s1026" style="position:absolute;margin-left:-.05pt;margin-top:12.7pt;width:420.25pt;height:630.7pt;z-index:251669504" coordsize="53371,80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ZUEsDBAoAAAAAAAAA&#10;IQBFwz+gc2sAAHNrAAAUAAAAZHJzL21lZGlhL2ltYWdlMi5qcG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g0Cv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6" o:spid="_x0000_s1027" type="#_x0000_t75" style="position:absolute;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">
                  <v:imagedata r:id="rId32" o:title=""/>
                  <v:path arrowok="t"/>
                </v:shape>
                <v:shape id="Εικόνα 27" o:spid="_x0000_s1028" type="#_x0000_t75" style="position:absolute;top:40068;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">
                  <v:imagedata r:id="rId33" o:title=""/>
                  <v:path arrowok="t"/>
                </v:shape>
                <w10:wrap type="topAndBottom"/>
              </v:group>
            </w:pict>
          </mc:Fallback>
        </mc:AlternateContent>
      </w:r>
    </w:p>
    <w:p w14:paraId="36857F35" w14:textId="5954B313" w:rsidR="004B75D1" w:rsidRPr="004B75D1" w:rsidRDefault="004B75D1" w:rsidP="00FD0ACB">
      <w:pPr>
        <w:tabs>
          <w:tab w:val="left" w:pos="3280"/>
        </w:tabs>
        <w:jc w:val="center"/>
        <w:rPr>
          <w:i/>
          <w:sz w:val="18"/>
        </w:rPr>
      </w:pPr>
      <w:r w:rsidRPr="004B75D1">
        <w:rPr>
          <w:i/>
          <w:sz w:val="18"/>
        </w:rPr>
        <w:t xml:space="preserve">Μήκος παραθύρου </w:t>
      </w:r>
      <w:r w:rsidR="00FB305D" w:rsidRPr="00F053CC">
        <w:rPr>
          <w:i/>
          <w:sz w:val="18"/>
        </w:rPr>
        <w:t>20</w:t>
      </w:r>
      <w:r w:rsidR="00FB305D">
        <w:rPr>
          <w:i/>
          <w:sz w:val="18"/>
          <w:lang w:val="en-US"/>
        </w:rPr>
        <w:t>ms</w:t>
      </w:r>
      <w:r w:rsidRPr="004B75D1">
        <w:rPr>
          <w:i/>
          <w:sz w:val="18"/>
        </w:rPr>
        <w:t>.</w:t>
      </w:r>
    </w:p>
    <w:p w14:paraId="7127E431" w14:textId="6BC81473" w:rsidR="0054095D" w:rsidRPr="004B75D1" w:rsidRDefault="0054095D" w:rsidP="00BF5870">
      <w:pPr>
        <w:tabs>
          <w:tab w:val="left" w:pos="3280"/>
        </w:tabs>
      </w:pPr>
    </w:p>
    <w:p w14:paraId="4ADEB61B" w14:textId="206050FE" w:rsidR="0054095D" w:rsidRDefault="004F5351" w:rsidP="00BF5870">
      <w:pPr>
        <w:tabs>
          <w:tab w:val="left" w:pos="3280"/>
        </w:tabs>
      </w:pPr>
      <w:r>
        <w:lastRenderedPageBreak/>
        <w:t>Παρατηρούμε ότι όσο μεγαλώνει η ένταση του σήματος, η ενέργεια βραχέος χρόνου αυξάνεται ενώ ο ρυθμός εναλλαγής προσήμου αυξάνεται όπου η ένταση του σήματος είναι μικρή.</w:t>
      </w:r>
    </w:p>
    <w:p w14:paraId="742DF35E" w14:textId="05599FBF" w:rsidR="0054095D" w:rsidRPr="00C84F68" w:rsidRDefault="00852279" w:rsidP="00BF5870">
      <w:pPr>
        <w:tabs>
          <w:tab w:val="left" w:pos="3280"/>
        </w:tabs>
      </w:pPr>
      <w:r>
        <w:rPr>
          <w:noProof/>
          <w:lang w:val="en-US" w:eastAsia="en-US"/>
        </w:rPr>
        <mc:AlternateContent>
          <mc:Choice Requires="wpg">
            <w:drawing>
              <wp:anchor distT="0" distB="0" distL="114300" distR="114300" simplePos="0" relativeHeight="251672576" behindDoc="0" locked="0" layoutInCell="1" allowOverlap="1" wp14:anchorId="79821B7E" wp14:editId="105967AA">
                <wp:simplePos x="0" y="0"/>
                <wp:positionH relativeFrom="margin">
                  <wp:posOffset>-635</wp:posOffset>
                </wp:positionH>
                <wp:positionV relativeFrom="paragraph">
                  <wp:posOffset>391795</wp:posOffset>
                </wp:positionV>
                <wp:extent cx="4781550" cy="7565390"/>
                <wp:effectExtent l="0" t="0" r="0" b="0"/>
                <wp:wrapTopAndBottom/>
                <wp:docPr id="29" name="Ομάδα 29"/>
                <wp:cNvGraphicFramePr/>
                <a:graphic xmlns:a="http://schemas.openxmlformats.org/drawingml/2006/main">
                  <a:graphicData uri="http://schemas.microsoft.com/office/word/2010/wordprocessingGroup">
                    <wpg:wgp>
                      <wpg:cNvGrpSpPr/>
                      <wpg:grpSpPr>
                        <a:xfrm>
                          <a:off x="0" y="0"/>
                          <a:ext cx="4781550" cy="7565390"/>
                          <a:chOff x="0" y="0"/>
                          <a:chExt cx="5337175" cy="8016240"/>
                        </a:xfrm>
                      </wpg:grpSpPr>
                      <pic:pic xmlns:pic="http://schemas.openxmlformats.org/drawingml/2006/picture">
                        <pic:nvPicPr>
                          <pic:cNvPr id="28" name="Εικόνα 2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4013200"/>
                            <a:ext cx="5337175" cy="4003040"/>
                          </a:xfrm>
                          <a:prstGeom prst="rect">
                            <a:avLst/>
                          </a:prstGeom>
                        </pic:spPr>
                      </pic:pic>
                      <pic:pic xmlns:pic="http://schemas.openxmlformats.org/drawingml/2006/picture">
                        <pic:nvPicPr>
                          <pic:cNvPr id="25" name="Εικόνα 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337175" cy="4003040"/>
                          </a:xfrm>
                          <a:prstGeom prst="rect">
                            <a:avLst/>
                          </a:prstGeom>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DC3C8A1" id="Ομάδα 29" o:spid="_x0000_s1026" style="position:absolute;margin-left:-.05pt;margin-top:30.85pt;width:376.5pt;height:595.7pt;z-index:251672576;mso-position-horizontal-relative:margin;mso-width-relative:margin;mso-height-relative:margin" coordsize="53371,801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">
                <v:shape id="Εικόνα 28" o:spid="_x0000_s1027" type="#_x0000_t75" style="position:absolute;top:40132;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">
                  <v:imagedata r:id="rId36" o:title=""/>
                  <v:path arrowok="t"/>
                </v:shape>
                <v:shape id="Εικόνα 25" o:spid="_x0000_s1028" type="#_x0000_t75" style="position:absolute;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">
                  <v:imagedata r:id="rId37" o:title=""/>
                  <v:path arrowok="t"/>
                </v:shape>
                <w10:wrap type="topAndBottom" anchorx="margin"/>
              </v:group>
            </w:pict>
          </mc:Fallback>
        </mc:AlternateContent>
      </w:r>
      <w:r w:rsidR="00865435">
        <w:t>Αν αυξήσουμε το παράθυρο:</w:t>
      </w:r>
    </w:p>
    <w:p w14:paraId="1D314209" w14:textId="32AD8E86" w:rsidR="00C84F68" w:rsidRPr="004B75D1" w:rsidRDefault="00C84F68" w:rsidP="00FD0ACB">
      <w:pPr>
        <w:tabs>
          <w:tab w:val="left" w:pos="3280"/>
        </w:tabs>
        <w:jc w:val="center"/>
        <w:rPr>
          <w:i/>
          <w:sz w:val="18"/>
        </w:rPr>
      </w:pPr>
      <w:r w:rsidRPr="004B75D1">
        <w:rPr>
          <w:i/>
          <w:sz w:val="18"/>
        </w:rPr>
        <w:t xml:space="preserve">Μήκος παραθύρου </w:t>
      </w:r>
      <w:r w:rsidR="00FB305D" w:rsidRPr="00F053CC">
        <w:rPr>
          <w:i/>
          <w:sz w:val="18"/>
        </w:rPr>
        <w:t>80</w:t>
      </w:r>
      <w:r w:rsidR="00FB305D">
        <w:rPr>
          <w:i/>
          <w:sz w:val="18"/>
          <w:lang w:val="en-US"/>
        </w:rPr>
        <w:t>ms</w:t>
      </w:r>
      <w:r w:rsidRPr="004B75D1">
        <w:rPr>
          <w:i/>
          <w:sz w:val="18"/>
        </w:rPr>
        <w:t>.</w:t>
      </w:r>
    </w:p>
    <w:p w14:paraId="0A03DA6E" w14:textId="15AC6251" w:rsidR="00852279" w:rsidRPr="00F053CC" w:rsidRDefault="002709E0" w:rsidP="00BF5870">
      <w:pPr>
        <w:tabs>
          <w:tab w:val="left" w:pos="3280"/>
        </w:tabs>
      </w:pPr>
      <w:r>
        <w:lastRenderedPageBreak/>
        <w:t xml:space="preserve">Παρατηρούμε ότι όταν μεγαλώνουμε το μήκος του παραθύρου </w:t>
      </w:r>
      <w:r w:rsidR="00CA46FE">
        <w:t>η διακριτική μας ικανότητα στις απότομες αλλαγές μειώνεται</w:t>
      </w:r>
      <w:r w:rsidR="00F053CC">
        <w:t>.</w:t>
      </w:r>
    </w:p>
    <w:p w14:paraId="32C375C2" w14:textId="10453A84" w:rsidR="00852279" w:rsidRDefault="00B21CF1" w:rsidP="00BF5870">
      <w:pPr>
        <w:tabs>
          <w:tab w:val="left" w:pos="3280"/>
        </w:tabs>
      </w:pPr>
      <w:r>
        <w:t>Με τη χρήση αυτών των μετρήσεων μπορούμε να διαχωρίσουμε τη φωνή από τη σιωπή αλλά και τους άφωνους από τους έμφωνους ήχους.</w:t>
      </w:r>
      <w:r w:rsidR="00A83C38">
        <w:t xml:space="preserve"> Οι έμφωνοι ήχοι έχουν υψηλή ενέργεια βραχέος χρόνου σε σχέση με τους άφωνους και χαμηλό ρυθμό εναλλαγής προσήμου συγκριτικά με τους άφωνους. Αντίστοιχα η φωνή έχει υψηλή ενέργεια βραχέος χρόνου και χαμηλό ρυθμό εναλλαγής προσήμου συγκριτικά με τη σιωπή, η οποία μάλιστα έχει μηδενική ενέργεια.</w:t>
      </w:r>
    </w:p>
    <w:p w14:paraId="4AE29C30" w14:textId="77777777" w:rsidR="009D7FF0" w:rsidRDefault="009D7FF0" w:rsidP="00BF5870">
      <w:pPr>
        <w:tabs>
          <w:tab w:val="left" w:pos="3280"/>
        </w:tabs>
      </w:pPr>
    </w:p>
    <w:p w14:paraId="2145E7DC" w14:textId="2361B916" w:rsidR="00357C82" w:rsidRPr="00357C82" w:rsidRDefault="00357C82" w:rsidP="00BF5870">
      <w:pPr>
        <w:tabs>
          <w:tab w:val="left" w:pos="3280"/>
        </w:tabs>
        <w:rPr>
          <w:rFonts w:asciiTheme="majorHAnsi" w:eastAsiaTheme="majorEastAsia" w:hAnsiTheme="majorHAnsi" w:cstheme="majorBidi"/>
          <w:color w:val="007789" w:themeColor="accent1" w:themeShade="BF"/>
          <w:sz w:val="26"/>
          <w:szCs w:val="26"/>
        </w:rPr>
      </w:pPr>
      <w:r w:rsidRPr="00357C82">
        <w:rPr>
          <w:rFonts w:asciiTheme="majorHAnsi" w:eastAsiaTheme="majorEastAsia" w:hAnsiTheme="majorHAnsi" w:cstheme="majorBidi"/>
          <w:color w:val="007789" w:themeColor="accent1" w:themeShade="BF"/>
          <w:sz w:val="26"/>
          <w:szCs w:val="26"/>
        </w:rPr>
        <w:t>3.2</w:t>
      </w:r>
    </w:p>
    <w:p w14:paraId="6F2FDD49" w14:textId="77777777" w:rsidR="009D7FF0" w:rsidRDefault="009D7FF0" w:rsidP="00BF5870">
      <w:pPr>
        <w:tabs>
          <w:tab w:val="left" w:pos="3280"/>
        </w:tabs>
      </w:pPr>
    </w:p>
    <w:p w14:paraId="77064F97" w14:textId="4705D594" w:rsidR="00357C82" w:rsidRPr="00357C82" w:rsidRDefault="00357C82" w:rsidP="00BF5870">
      <w:pPr>
        <w:tabs>
          <w:tab w:val="left" w:pos="3280"/>
        </w:tabs>
      </w:pPr>
      <w:r>
        <w:t xml:space="preserve">Στο ερώτημα αυτό χρησιμοποιήθηκε το σήμα </w:t>
      </w:r>
      <w:r w:rsidR="00FD0ACB">
        <w:t>μουσικής</w:t>
      </w:r>
      <w:r>
        <w:t xml:space="preserve"> που δόθηκε στα βοηθητικά αρχεία. Ακολουθούν τα διαγράμματα βραχέος χρόνου και ρυθμού εναλλαγής προσήμου αντίστοιχα.</w:t>
      </w:r>
    </w:p>
    <w:p w14:paraId="5D2A7FF9" w14:textId="694FABFA" w:rsidR="002076D1" w:rsidRDefault="00ED7EB7" w:rsidP="00BF5870">
      <w:pPr>
        <w:tabs>
          <w:tab w:val="left" w:pos="3280"/>
        </w:tabs>
      </w:pPr>
      <w:r>
        <w:rPr>
          <w:noProof/>
          <w:lang w:val="en-US" w:eastAsia="en-US"/>
        </w:rPr>
        <w:drawing>
          <wp:anchor distT="0" distB="0" distL="114300" distR="114300" simplePos="0" relativeHeight="251676672" behindDoc="0" locked="0" layoutInCell="1" allowOverlap="1" wp14:anchorId="02E3709E" wp14:editId="02E22A24">
            <wp:simplePos x="0" y="0"/>
            <wp:positionH relativeFrom="margin">
              <wp:align>center</wp:align>
            </wp:positionH>
            <wp:positionV relativeFrom="paragraph">
              <wp:posOffset>360680</wp:posOffset>
            </wp:positionV>
            <wp:extent cx="5163820" cy="3873500"/>
            <wp:effectExtent l="0" t="0" r="0" b="0"/>
            <wp:wrapTopAndBottom/>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163820" cy="3873500"/>
                    </a:xfrm>
                    <a:prstGeom prst="rect">
                      <a:avLst/>
                    </a:prstGeom>
                  </pic:spPr>
                </pic:pic>
              </a:graphicData>
            </a:graphic>
            <wp14:sizeRelH relativeFrom="margin">
              <wp14:pctWidth>0</wp14:pctWidth>
            </wp14:sizeRelH>
            <wp14:sizeRelV relativeFrom="margin">
              <wp14:pctHeight>0</wp14:pctHeight>
            </wp14:sizeRelV>
          </wp:anchor>
        </w:drawing>
      </w:r>
    </w:p>
    <w:p w14:paraId="7B4A5323" w14:textId="71D3E6F1" w:rsidR="009D7FF0" w:rsidRDefault="009D7FF0" w:rsidP="00BF5870">
      <w:pPr>
        <w:tabs>
          <w:tab w:val="left" w:pos="3280"/>
        </w:tabs>
      </w:pPr>
    </w:p>
    <w:p w14:paraId="3B1D2782" w14:textId="16F7D3F3" w:rsidR="009D7FF0" w:rsidRDefault="009D7FF0">
      <w:r>
        <w:br w:type="page"/>
      </w:r>
    </w:p>
    <w:p w14:paraId="64EAE5E1" w14:textId="7A47A5FB" w:rsidR="009D7FF0" w:rsidRDefault="009D7FF0" w:rsidP="00FD0ACB">
      <w:pPr>
        <w:tabs>
          <w:tab w:val="left" w:pos="3280"/>
        </w:tabs>
        <w:jc w:val="center"/>
      </w:pPr>
      <w:r>
        <w:rPr>
          <w:noProof/>
          <w:lang w:val="en-US" w:eastAsia="en-US"/>
        </w:rPr>
        <w:lastRenderedPageBreak/>
        <w:drawing>
          <wp:anchor distT="0" distB="0" distL="114300" distR="114300" simplePos="0" relativeHeight="251677696" behindDoc="0" locked="0" layoutInCell="1" allowOverlap="1" wp14:anchorId="7462E986" wp14:editId="0EC89C43">
            <wp:simplePos x="0" y="0"/>
            <wp:positionH relativeFrom="margin">
              <wp:align>center</wp:align>
            </wp:positionH>
            <wp:positionV relativeFrom="paragraph">
              <wp:posOffset>0</wp:posOffset>
            </wp:positionV>
            <wp:extent cx="4978400" cy="3733800"/>
            <wp:effectExtent l="0" t="0" r="0" b="0"/>
            <wp:wrapTopAndBottom/>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78400" cy="3733800"/>
                    </a:xfrm>
                    <a:prstGeom prst="rect">
                      <a:avLst/>
                    </a:prstGeom>
                  </pic:spPr>
                </pic:pic>
              </a:graphicData>
            </a:graphic>
            <wp14:sizeRelH relativeFrom="margin">
              <wp14:pctWidth>0</wp14:pctWidth>
            </wp14:sizeRelH>
            <wp14:sizeRelV relativeFrom="margin">
              <wp14:pctHeight>0</wp14:pctHeight>
            </wp14:sizeRelV>
          </wp:anchor>
        </w:drawing>
      </w:r>
      <w:r w:rsidR="00FB305D" w:rsidRPr="004B75D1">
        <w:rPr>
          <w:i/>
          <w:sz w:val="18"/>
        </w:rPr>
        <w:t xml:space="preserve">Μήκος παραθύρου </w:t>
      </w:r>
      <w:r w:rsidR="00FB305D" w:rsidRPr="00FD0ACB">
        <w:rPr>
          <w:i/>
          <w:sz w:val="18"/>
        </w:rPr>
        <w:t>20</w:t>
      </w:r>
      <w:r w:rsidR="00FB305D">
        <w:rPr>
          <w:i/>
          <w:sz w:val="18"/>
          <w:lang w:val="en-US"/>
        </w:rPr>
        <w:t>ms</w:t>
      </w:r>
      <w:r w:rsidR="00FB305D" w:rsidRPr="00FD0ACB">
        <w:rPr>
          <w:i/>
          <w:sz w:val="18"/>
        </w:rPr>
        <w:t>.</w:t>
      </w:r>
    </w:p>
    <w:p w14:paraId="08C94A55" w14:textId="29B774FD" w:rsidR="00357C82" w:rsidRPr="007A5EF9" w:rsidRDefault="007A5EF9" w:rsidP="00BF5870">
      <w:pPr>
        <w:tabs>
          <w:tab w:val="left" w:pos="3280"/>
        </w:tabs>
      </w:pPr>
      <w:r>
        <w:rPr>
          <w:noProof/>
          <w:lang w:val="en-US" w:eastAsia="en-US"/>
        </w:rPr>
        <w:drawing>
          <wp:anchor distT="0" distB="0" distL="114300" distR="114300" simplePos="0" relativeHeight="251678720" behindDoc="0" locked="0" layoutInCell="1" allowOverlap="1" wp14:anchorId="5715C015" wp14:editId="2A7E967D">
            <wp:simplePos x="0" y="0"/>
            <wp:positionH relativeFrom="margin">
              <wp:align>center</wp:align>
            </wp:positionH>
            <wp:positionV relativeFrom="paragraph">
              <wp:posOffset>375920</wp:posOffset>
            </wp:positionV>
            <wp:extent cx="5080000" cy="3810000"/>
            <wp:effectExtent l="0" t="0" r="6350" b="0"/>
            <wp:wrapTopAndBottom/>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ergy_music_30ms.jpg"/>
                    <pic:cNvPicPr/>
                  </pic:nvPicPr>
                  <pic:blipFill>
                    <a:blip r:embed="rId40">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anchor>
        </w:drawing>
      </w:r>
      <w:r w:rsidR="00575F82">
        <w:t>Αν αυξήσουμε το παράθυρο</w:t>
      </w:r>
      <w:r w:rsidR="00575F82" w:rsidRPr="007A5EF9">
        <w:t>:</w:t>
      </w:r>
    </w:p>
    <w:p w14:paraId="32B1C961" w14:textId="1372B1C6" w:rsidR="00575F82" w:rsidRPr="007A5EF9" w:rsidRDefault="007A5EF9" w:rsidP="00BF5870">
      <w:pPr>
        <w:tabs>
          <w:tab w:val="left" w:pos="3280"/>
        </w:tabs>
      </w:pPr>
      <w:r>
        <w:rPr>
          <w:noProof/>
          <w:lang w:val="en-US" w:eastAsia="en-US"/>
        </w:rPr>
        <w:lastRenderedPageBreak/>
        <w:drawing>
          <wp:anchor distT="0" distB="0" distL="114300" distR="114300" simplePos="0" relativeHeight="251679744" behindDoc="0" locked="0" layoutInCell="1" allowOverlap="1" wp14:anchorId="0804B2D7" wp14:editId="14EF873E">
            <wp:simplePos x="0" y="0"/>
            <wp:positionH relativeFrom="margin">
              <wp:align>right</wp:align>
            </wp:positionH>
            <wp:positionV relativeFrom="paragraph">
              <wp:posOffset>208915</wp:posOffset>
            </wp:positionV>
            <wp:extent cx="5337175" cy="4003040"/>
            <wp:effectExtent l="0" t="0" r="0" b="0"/>
            <wp:wrapTopAndBottom/>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ZRC_music_30ms.jpg"/>
                    <pic:cNvPicPr/>
                  </pic:nvPicPr>
                  <pic:blipFill>
                    <a:blip r:embed="rId41">
                      <a:extLst>
                        <a:ext uri="{28A0092B-C50C-407E-A947-70E740481C1C}">
                          <a14:useLocalDpi xmlns:a14="http://schemas.microsoft.com/office/drawing/2010/main" val="0"/>
                        </a:ext>
                      </a:extLst>
                    </a:blip>
                    <a:stretch>
                      <a:fillRect/>
                    </a:stretch>
                  </pic:blipFill>
                  <pic:spPr>
                    <a:xfrm>
                      <a:off x="0" y="0"/>
                      <a:ext cx="5337175" cy="4003040"/>
                    </a:xfrm>
                    <a:prstGeom prst="rect">
                      <a:avLst/>
                    </a:prstGeom>
                  </pic:spPr>
                </pic:pic>
              </a:graphicData>
            </a:graphic>
          </wp:anchor>
        </w:drawing>
      </w:r>
    </w:p>
    <w:p w14:paraId="6E1C3571" w14:textId="63A90930" w:rsidR="00575F82" w:rsidRDefault="00F15836" w:rsidP="00F15836">
      <w:pPr>
        <w:tabs>
          <w:tab w:val="left" w:pos="3280"/>
        </w:tabs>
        <w:jc w:val="center"/>
      </w:pPr>
      <w:r w:rsidRPr="004B75D1">
        <w:rPr>
          <w:i/>
          <w:sz w:val="18"/>
        </w:rPr>
        <w:t xml:space="preserve">Μήκος παραθύρου </w:t>
      </w:r>
      <w:r>
        <w:rPr>
          <w:i/>
          <w:sz w:val="18"/>
          <w:lang w:val="en-US"/>
        </w:rPr>
        <w:t>3</w:t>
      </w:r>
      <w:bookmarkStart w:id="0" w:name="_GoBack"/>
      <w:bookmarkEnd w:id="0"/>
      <w:r w:rsidRPr="00FD0ACB">
        <w:rPr>
          <w:i/>
          <w:sz w:val="18"/>
        </w:rPr>
        <w:t>0</w:t>
      </w:r>
      <w:r>
        <w:rPr>
          <w:i/>
          <w:sz w:val="18"/>
          <w:lang w:val="en-US"/>
        </w:rPr>
        <w:t>ms</w:t>
      </w:r>
    </w:p>
    <w:p w14:paraId="6B7C1AAF" w14:textId="712AED59" w:rsidR="00E00BAA" w:rsidRDefault="00BA24FE" w:rsidP="00BF5870">
      <w:pPr>
        <w:tabs>
          <w:tab w:val="left" w:pos="3280"/>
        </w:tabs>
      </w:pPr>
      <w:r>
        <w:t>Στο σήμα μουσικής μπορούμε εύκολα να διακρίνουμε</w:t>
      </w:r>
      <w:r w:rsidR="0008613C">
        <w:t>,</w:t>
      </w:r>
      <w:r>
        <w:t xml:space="preserve"> μέσω των μετρήσεων μας</w:t>
      </w:r>
      <w:r w:rsidR="0008613C">
        <w:t>,</w:t>
      </w:r>
      <w:r>
        <w:t xml:space="preserve"> </w:t>
      </w:r>
      <w:r w:rsidR="0008613C">
        <w:t>πού</w:t>
      </w:r>
      <w:r>
        <w:t xml:space="preserve"> ο ήχος είναι σταθερός</w:t>
      </w:r>
      <w:r w:rsidR="0012542B" w:rsidRPr="0012542B">
        <w:t xml:space="preserve"> </w:t>
      </w:r>
      <w:r w:rsidR="0012542B">
        <w:t>–</w:t>
      </w:r>
      <w:r w:rsidR="0012542B" w:rsidRPr="0012542B">
        <w:t xml:space="preserve"> </w:t>
      </w:r>
      <w:r w:rsidR="0012542B">
        <w:t>μια νότα για παράδειγμα -</w:t>
      </w:r>
      <w:r>
        <w:t xml:space="preserve"> καθώς η ενέργεια αλλά και ο ρυθμός εναλλαγής προσήμου είναι σταθερός, ενώ όταν έχουμε μουσική με λόγια η ενέργεια μεταβάλλεται συνεχώς</w:t>
      </w:r>
      <w:r w:rsidR="00637D6E">
        <w:t>. Φυσικά και εδώ είμαστε ικανοί να ξεχωρίσουμε τον ήχο από τη σιωπή, αλλά είναι αρκετά πιο δύσκολο να ξεχωρίσουμε τους έμφωνους από τους άφωνους ήχους διότι</w:t>
      </w:r>
      <w:r w:rsidR="0008613C">
        <w:t xml:space="preserve"> ο έντονος θόρυβος έχει ως αποτέλεσμα</w:t>
      </w:r>
      <w:r w:rsidR="00637D6E">
        <w:t xml:space="preserve"> ο ρυθμός εναλλαγής προσήμου </w:t>
      </w:r>
      <w:r w:rsidR="0008613C">
        <w:t>να μην</w:t>
      </w:r>
      <w:r w:rsidR="00637D6E">
        <w:t xml:space="preserve"> έχει σημαντικές διαφορές</w:t>
      </w:r>
      <w:r w:rsidR="004915E8">
        <w:t xml:space="preserve"> και </w:t>
      </w:r>
      <w:r w:rsidR="0008613C">
        <w:t>σ</w:t>
      </w:r>
      <w:r w:rsidR="004915E8">
        <w:t>τ</w:t>
      </w:r>
      <w:r w:rsidR="00637D6E">
        <w:t xml:space="preserve">ο διάγραμμα της ενέργειας </w:t>
      </w:r>
      <w:r w:rsidR="004915E8">
        <w:t>μπορούμε να διακρίνουμε μόνο τρεις από τους</w:t>
      </w:r>
      <w:r w:rsidR="00637D6E">
        <w:t xml:space="preserve"> τέσσερις έμφωνο</w:t>
      </w:r>
      <w:r w:rsidR="004915E8">
        <w:t>υς</w:t>
      </w:r>
      <w:r w:rsidR="00637D6E">
        <w:t xml:space="preserve"> ήχο</w:t>
      </w:r>
      <w:r w:rsidR="004915E8">
        <w:t>υς</w:t>
      </w:r>
      <w:r w:rsidR="00637D6E">
        <w:t xml:space="preserve"> του τραγουδιού</w:t>
      </w:r>
      <w:r w:rsidR="004915E8">
        <w:t xml:space="preserve"> καθώς</w:t>
      </w:r>
      <w:r w:rsidR="00637D6E">
        <w:t xml:space="preserve"> </w:t>
      </w:r>
      <w:r w:rsidR="004915E8">
        <w:t>υπάρχουν</w:t>
      </w:r>
      <w:r w:rsidR="00637D6E">
        <w:t xml:space="preserve"> </w:t>
      </w:r>
      <w:r w:rsidR="0008613C">
        <w:t xml:space="preserve">μονάχα </w:t>
      </w:r>
      <w:r w:rsidR="004915E8">
        <w:t xml:space="preserve">τρία </w:t>
      </w:r>
      <w:r w:rsidR="00637D6E">
        <w:t>ξεσπάσματα στην εν</w:t>
      </w:r>
      <w:r w:rsidR="004915E8">
        <w:t>έργεια που ξεπερνούν την ενέργεια του θορύβου.</w:t>
      </w:r>
    </w:p>
    <w:p w14:paraId="16E05A68" w14:textId="77777777" w:rsidR="00212AE8" w:rsidRDefault="00212AE8" w:rsidP="00BF5870">
      <w:pPr>
        <w:tabs>
          <w:tab w:val="left" w:pos="3280"/>
        </w:tabs>
      </w:pPr>
    </w:p>
    <w:sdt>
      <w:sdtPr>
        <w:rPr>
          <w:rFonts w:asciiTheme="minorHAnsi" w:eastAsiaTheme="minorHAnsi" w:hAnsiTheme="minorHAnsi" w:cstheme="minorBidi"/>
          <w:color w:val="595959" w:themeColor="text1" w:themeTint="A6"/>
          <w:sz w:val="20"/>
          <w:szCs w:val="20"/>
        </w:rPr>
        <w:id w:val="703593285"/>
        <w:docPartObj>
          <w:docPartGallery w:val="Bibliographies"/>
          <w:docPartUnique/>
        </w:docPartObj>
      </w:sdtPr>
      <w:sdtEndPr/>
      <w:sdtContent>
        <w:p w14:paraId="51EE3BBF" w14:textId="387DCF43" w:rsidR="00E00BAA" w:rsidRPr="00E00BAA" w:rsidRDefault="00E00BAA">
          <w:pPr>
            <w:pStyle w:val="1"/>
            <w:rPr>
              <w:lang w:val="en-GB"/>
            </w:rPr>
          </w:pPr>
          <w:r w:rsidRPr="00E00BAA">
            <w:rPr>
              <w:lang w:val="en-GB"/>
            </w:rPr>
            <w:t>References</w:t>
          </w:r>
        </w:p>
        <w:sdt>
          <w:sdtPr>
            <w:id w:val="-573587230"/>
            <w:bibliography/>
          </w:sdtPr>
          <w:sdtEndPr/>
          <w:sdtContent>
            <w:p w14:paraId="46120EF1" w14:textId="77777777" w:rsidR="00212AE8" w:rsidRDefault="00E00BAA" w:rsidP="00212AE8">
              <w:pPr>
                <w:pStyle w:val="af3"/>
                <w:ind w:left="720" w:hanging="720"/>
                <w:rPr>
                  <w:noProof/>
                  <w:sz w:val="24"/>
                  <w:szCs w:val="24"/>
                  <w:lang w:val="en-GB"/>
                </w:rPr>
              </w:pPr>
              <w:r>
                <w:fldChar w:fldCharType="begin"/>
              </w:r>
              <w:r w:rsidRPr="00E00BAA">
                <w:rPr>
                  <w:lang w:val="en-GB"/>
                </w:rPr>
                <w:instrText xml:space="preserve"> BIBLIOGRAPHY </w:instrText>
              </w:r>
              <w:r>
                <w:fldChar w:fldCharType="separate"/>
              </w:r>
              <w:r w:rsidR="00212AE8">
                <w:rPr>
                  <w:noProof/>
                  <w:lang w:val="en-GB"/>
                </w:rPr>
                <w:t xml:space="preserve">iitg.vlab.co.in. (2011). </w:t>
              </w:r>
              <w:r w:rsidR="00212AE8">
                <w:rPr>
                  <w:i/>
                  <w:iCs/>
                  <w:noProof/>
                  <w:lang w:val="en-GB"/>
                </w:rPr>
                <w:t xml:space="preserve">Short Term Time Domain Processing of Speech </w:t>
              </w:r>
              <w:r w:rsidR="00212AE8">
                <w:rPr>
                  <w:noProof/>
                  <w:lang w:val="en-GB"/>
                </w:rPr>
                <w:t>. Retrieved from http://vlab.amrita.edu/index.php?sub=59&amp;brch=164&amp;sim=857&amp;cnt=1</w:t>
              </w:r>
            </w:p>
            <w:p w14:paraId="3DD411F6" w14:textId="77777777" w:rsidR="00212AE8" w:rsidRDefault="00212AE8" w:rsidP="00212AE8">
              <w:pPr>
                <w:pStyle w:val="af3"/>
                <w:ind w:left="720" w:hanging="720"/>
                <w:rPr>
                  <w:noProof/>
                  <w:lang w:val="en-GB"/>
                </w:rPr>
              </w:pPr>
              <w:r>
                <w:rPr>
                  <w:noProof/>
                  <w:lang w:val="en-GB"/>
                </w:rPr>
                <w:t>Katsamanis Nassos, P. V. (n.d.). Retrieved from http://cvsp.cs.ntua.gr: http://cvsp.cs.ntua.gr/~nassos/resources/speech_course_2004/OnlineSpeechDemos/speechDemo_2004_Part1.html#2</w:t>
              </w:r>
            </w:p>
            <w:p w14:paraId="30BCEE7F" w14:textId="29B59D1D" w:rsidR="00E00BAA" w:rsidRPr="00E00BAA" w:rsidRDefault="00212AE8" w:rsidP="00212AE8">
              <w:pPr>
                <w:pStyle w:val="af3"/>
                <w:ind w:left="720" w:hanging="720"/>
                <w:rPr>
                  <w:lang w:val="en-GB"/>
                </w:rPr>
              </w:pPr>
              <w:r>
                <w:rPr>
                  <w:noProof/>
                  <w:lang w:val="en-GB"/>
                </w:rPr>
                <w:t>Sharma, N. S. (n.d.). Retrieved from Short-time Energy and Zero Crossing Rate: https://www.mathworks.com/matlabcentral/fileexchange/23571-short-time-energy-and-zero-crossing-rate</w:t>
              </w:r>
              <w:r w:rsidR="00E00BAA">
                <w:rPr>
                  <w:b/>
                  <w:bCs/>
                  <w:noProof/>
                </w:rPr>
                <w:fldChar w:fldCharType="end"/>
              </w:r>
            </w:p>
          </w:sdtContent>
        </w:sdt>
      </w:sdtContent>
    </w:sdt>
    <w:sectPr w:rsidR="00E00BAA" w:rsidRPr="00E00BAA">
      <w:headerReference w:type="even" r:id="rId42"/>
      <w:headerReference w:type="default" r:id="rId43"/>
      <w:footerReference w:type="even" r:id="rId44"/>
      <w:footerReference w:type="default" r:id="rId45"/>
      <w:headerReference w:type="first" r:id="rId46"/>
      <w:footerReference w:type="first" r:id="rId47"/>
      <w:pgSz w:w="11907" w:h="16839"/>
      <w:pgMar w:top="1836" w:right="175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A51B28" w14:textId="77777777" w:rsidR="00A410D4" w:rsidRDefault="00A410D4">
      <w:pPr>
        <w:spacing w:before="0" w:after="0" w:line="240" w:lineRule="auto"/>
      </w:pPr>
      <w:r>
        <w:separator/>
      </w:r>
    </w:p>
  </w:endnote>
  <w:endnote w:type="continuationSeparator" w:id="0">
    <w:p w14:paraId="0CAC6631" w14:textId="77777777" w:rsidR="00A410D4" w:rsidRDefault="00A410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Microsoft Sans Serif"/>
    <w:charset w:val="DE"/>
    <w:family w:val="swiss"/>
    <w:pitch w:val="variable"/>
    <w:sig w:usb0="81000003" w:usb1="00000000" w:usb2="00000000" w:usb3="00000000" w:csb0="00010001" w:csb1="00000000"/>
  </w:font>
  <w:font w:name="STXinwei">
    <w:altName w:val="华文新魏"/>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A1"/>
    <w:family w:val="modern"/>
    <w:pitch w:val="fixed"/>
    <w:sig w:usb0="A00002AF" w:usb1="7000A9CA"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3164B" w14:textId="77777777" w:rsidR="00EB0540" w:rsidRDefault="00EB0540">
    <w:pPr>
      <w:pStyle w:val="af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100FF" w14:textId="4CC6A9B8" w:rsidR="00EB0540" w:rsidRDefault="00643A95">
    <w:pPr>
      <w:pStyle w:val="af"/>
      <w:rPr>
        <w:rFonts w:ascii="Tahoma" w:hAnsi="Tahoma" w:cs="Tahoma"/>
      </w:rPr>
    </w:pPr>
    <w:r>
      <w:rPr>
        <w:rFonts w:ascii="Tahoma" w:hAnsi="Tahoma" w:cs="Tahoma"/>
      </w:rPr>
      <w:t xml:space="preserve">Σελίδα </w:t>
    </w:r>
    <w:r>
      <w:rPr>
        <w:rFonts w:ascii="Tahoma" w:hAnsi="Tahoma" w:cs="Tahoma"/>
      </w:rPr>
      <w:fldChar w:fldCharType="begin"/>
    </w:r>
    <w:r>
      <w:rPr>
        <w:rFonts w:ascii="Tahoma" w:hAnsi="Tahoma" w:cs="Tahoma"/>
      </w:rPr>
      <w:instrText>PAGE  \* Arabic  \* MERGEFORMAT</w:instrText>
    </w:r>
    <w:r>
      <w:rPr>
        <w:rFonts w:ascii="Tahoma" w:hAnsi="Tahoma" w:cs="Tahoma"/>
      </w:rPr>
      <w:fldChar w:fldCharType="separate"/>
    </w:r>
    <w:r w:rsidR="00F15836">
      <w:rPr>
        <w:rFonts w:ascii="Tahoma" w:hAnsi="Tahoma" w:cs="Tahoma"/>
        <w:noProof/>
      </w:rPr>
      <w:t>19</w:t>
    </w:r>
    <w:r>
      <w:rPr>
        <w:rFonts w:ascii="Tahoma" w:hAnsi="Tahoma" w:cs="Tahom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EE0D" w14:textId="77777777" w:rsidR="00EB0540" w:rsidRDefault="00EB0540">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B4990C" w14:textId="77777777" w:rsidR="00A410D4" w:rsidRDefault="00A410D4">
      <w:pPr>
        <w:spacing w:before="0" w:after="0" w:line="240" w:lineRule="auto"/>
      </w:pPr>
      <w:r>
        <w:separator/>
      </w:r>
    </w:p>
  </w:footnote>
  <w:footnote w:type="continuationSeparator" w:id="0">
    <w:p w14:paraId="4FFFF9E4" w14:textId="77777777" w:rsidR="00A410D4" w:rsidRDefault="00A410D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E113" w14:textId="77777777" w:rsidR="00EB0540" w:rsidRDefault="00EB0540">
    <w:pPr>
      <w:pStyle w:val="af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24BDA" w14:textId="77777777" w:rsidR="00EB0540" w:rsidRDefault="00EB0540">
    <w:pPr>
      <w:pStyle w:val="afa"/>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23161" w14:textId="77777777" w:rsidR="00EB0540" w:rsidRDefault="00EB0540">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a0"/>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191"/>
    <w:rsid w:val="00016D42"/>
    <w:rsid w:val="000305D6"/>
    <w:rsid w:val="00035727"/>
    <w:rsid w:val="000437CB"/>
    <w:rsid w:val="0008613C"/>
    <w:rsid w:val="000A26EA"/>
    <w:rsid w:val="00122517"/>
    <w:rsid w:val="0012542B"/>
    <w:rsid w:val="00125836"/>
    <w:rsid w:val="00140CF5"/>
    <w:rsid w:val="00195B50"/>
    <w:rsid w:val="001A19B5"/>
    <w:rsid w:val="001A2191"/>
    <w:rsid w:val="001C115B"/>
    <w:rsid w:val="001D0B21"/>
    <w:rsid w:val="001F3D61"/>
    <w:rsid w:val="00200388"/>
    <w:rsid w:val="002076D1"/>
    <w:rsid w:val="00212AE8"/>
    <w:rsid w:val="00233CC3"/>
    <w:rsid w:val="00252FF3"/>
    <w:rsid w:val="0025498A"/>
    <w:rsid w:val="00266334"/>
    <w:rsid w:val="002709E0"/>
    <w:rsid w:val="002E20C9"/>
    <w:rsid w:val="00302410"/>
    <w:rsid w:val="00325CC2"/>
    <w:rsid w:val="00332AF0"/>
    <w:rsid w:val="00357C82"/>
    <w:rsid w:val="00373501"/>
    <w:rsid w:val="00396A4D"/>
    <w:rsid w:val="003A40B7"/>
    <w:rsid w:val="003D2541"/>
    <w:rsid w:val="00446EDD"/>
    <w:rsid w:val="004740A4"/>
    <w:rsid w:val="004915E8"/>
    <w:rsid w:val="004B75D1"/>
    <w:rsid w:val="004F5351"/>
    <w:rsid w:val="00506D61"/>
    <w:rsid w:val="00522FC4"/>
    <w:rsid w:val="00526D04"/>
    <w:rsid w:val="00534820"/>
    <w:rsid w:val="0054095D"/>
    <w:rsid w:val="00575F82"/>
    <w:rsid w:val="0060020D"/>
    <w:rsid w:val="00616522"/>
    <w:rsid w:val="00621937"/>
    <w:rsid w:val="00622FB2"/>
    <w:rsid w:val="00632F4C"/>
    <w:rsid w:val="00637D6E"/>
    <w:rsid w:val="00643A95"/>
    <w:rsid w:val="00686F7C"/>
    <w:rsid w:val="006C0BD1"/>
    <w:rsid w:val="006C3936"/>
    <w:rsid w:val="006F48C5"/>
    <w:rsid w:val="007018F2"/>
    <w:rsid w:val="007402A9"/>
    <w:rsid w:val="007A5EF9"/>
    <w:rsid w:val="0080020A"/>
    <w:rsid w:val="00840BB9"/>
    <w:rsid w:val="00852279"/>
    <w:rsid w:val="00865435"/>
    <w:rsid w:val="008679C9"/>
    <w:rsid w:val="00892C35"/>
    <w:rsid w:val="0089799C"/>
    <w:rsid w:val="008D1D10"/>
    <w:rsid w:val="008F4CFD"/>
    <w:rsid w:val="009134C2"/>
    <w:rsid w:val="00945D7C"/>
    <w:rsid w:val="009A245C"/>
    <w:rsid w:val="009D7FF0"/>
    <w:rsid w:val="009E0CF4"/>
    <w:rsid w:val="00A36FC8"/>
    <w:rsid w:val="00A410D4"/>
    <w:rsid w:val="00A44294"/>
    <w:rsid w:val="00A6030F"/>
    <w:rsid w:val="00A75DBA"/>
    <w:rsid w:val="00A83C38"/>
    <w:rsid w:val="00B15AC1"/>
    <w:rsid w:val="00B16103"/>
    <w:rsid w:val="00B17C8C"/>
    <w:rsid w:val="00B21CF1"/>
    <w:rsid w:val="00B54B04"/>
    <w:rsid w:val="00B80E35"/>
    <w:rsid w:val="00BA24FE"/>
    <w:rsid w:val="00BC42E7"/>
    <w:rsid w:val="00BC63A2"/>
    <w:rsid w:val="00BE2169"/>
    <w:rsid w:val="00BE7478"/>
    <w:rsid w:val="00BF5870"/>
    <w:rsid w:val="00C1468D"/>
    <w:rsid w:val="00C51A66"/>
    <w:rsid w:val="00C84F68"/>
    <w:rsid w:val="00CA46FE"/>
    <w:rsid w:val="00CD4440"/>
    <w:rsid w:val="00CE68ED"/>
    <w:rsid w:val="00D27FA2"/>
    <w:rsid w:val="00D327BD"/>
    <w:rsid w:val="00D50EE7"/>
    <w:rsid w:val="00D527E0"/>
    <w:rsid w:val="00D60414"/>
    <w:rsid w:val="00D6734D"/>
    <w:rsid w:val="00D95D04"/>
    <w:rsid w:val="00D96980"/>
    <w:rsid w:val="00DC765D"/>
    <w:rsid w:val="00E00BAA"/>
    <w:rsid w:val="00E8611A"/>
    <w:rsid w:val="00EA31FB"/>
    <w:rsid w:val="00EB0540"/>
    <w:rsid w:val="00ED5216"/>
    <w:rsid w:val="00ED5E0C"/>
    <w:rsid w:val="00ED7EB7"/>
    <w:rsid w:val="00EF0CCF"/>
    <w:rsid w:val="00EF3764"/>
    <w:rsid w:val="00F053CC"/>
    <w:rsid w:val="00F15836"/>
    <w:rsid w:val="00F274C3"/>
    <w:rsid w:val="00F73A79"/>
    <w:rsid w:val="00FB305D"/>
    <w:rsid w:val="00FD0ACB"/>
    <w:rsid w:val="00FD56F2"/>
  </w:rsids>
  <m:mathPr>
    <m:mathFont m:val="Cambria Math"/>
    <m:brkBin m:val="before"/>
    <m:brkBinSub m:val="--"/>
    <m:smallFrac m:val="0"/>
    <m:dispDef/>
    <m:lMargin m:val="0"/>
    <m:rMargin m:val="0"/>
    <m:defJc m:val="centerGroup"/>
    <m:wrapIndent m:val="1440"/>
    <m:intLim m:val="subSup"/>
    <m:naryLim m:val="undOvr"/>
  </m:mathPr>
  <w:themeFontLang w:val="el-GR"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80AB1A"/>
  <w15:docId w15:val="{FA4CC5EB-4394-4575-9236-CF0E43AB2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l-GR" w:eastAsia="el-G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style>
  <w:style w:type="paragraph" w:styleId="1">
    <w:name w:val="heading 1"/>
    <w:basedOn w:val="a1"/>
    <w:next w:val="a1"/>
    <w:link w:val="1Char"/>
    <w:uiPriority w:val="9"/>
    <w:qFormat/>
    <w:rsid w:val="00840BB9"/>
    <w:pPr>
      <w:keepNext/>
      <w:keepLines/>
      <w:spacing w:before="240" w:after="0"/>
      <w:outlineLvl w:val="0"/>
    </w:pPr>
    <w:rPr>
      <w:rFonts w:asciiTheme="majorHAnsi" w:eastAsiaTheme="majorEastAsia" w:hAnsiTheme="majorHAnsi" w:cstheme="majorBidi"/>
      <w:color w:val="007789" w:themeColor="accent1" w:themeShade="BF"/>
      <w:sz w:val="32"/>
      <w:szCs w:val="32"/>
    </w:rPr>
  </w:style>
  <w:style w:type="paragraph" w:styleId="2">
    <w:name w:val="heading 2"/>
    <w:basedOn w:val="a1"/>
    <w:next w:val="a1"/>
    <w:link w:val="2Char"/>
    <w:unhideWhenUsed/>
    <w:qFormat/>
    <w:rsid w:val="00840BB9"/>
    <w:pPr>
      <w:keepNext/>
      <w:keepLines/>
      <w:spacing w:before="40" w:after="0"/>
      <w:outlineLvl w:val="1"/>
    </w:pPr>
    <w:rPr>
      <w:rFonts w:asciiTheme="majorHAnsi" w:eastAsiaTheme="majorEastAsia" w:hAnsiTheme="majorHAnsi" w:cstheme="majorBidi"/>
      <w:color w:val="007789" w:themeColor="accent1" w:themeShade="BF"/>
      <w:sz w:val="26"/>
      <w:szCs w:val="26"/>
    </w:rPr>
  </w:style>
  <w:style w:type="paragraph" w:styleId="3">
    <w:name w:val="heading 3"/>
    <w:basedOn w:val="a1"/>
    <w:next w:val="a1"/>
    <w:link w:val="3Char"/>
    <w:unhideWhenUsed/>
    <w:qFormat/>
    <w:rsid w:val="00534820"/>
    <w:pPr>
      <w:keepNext/>
      <w:keepLines/>
      <w:spacing w:before="40" w:after="0"/>
      <w:outlineLvl w:val="2"/>
    </w:pPr>
    <w:rPr>
      <w:rFonts w:asciiTheme="majorHAnsi" w:eastAsiaTheme="majorEastAsia" w:hAnsiTheme="majorHAnsi" w:cstheme="majorBidi"/>
      <w:color w:val="004F5B"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0">
    <w:name w:val="επικεφαλίδα 1"/>
    <w:basedOn w:val="a1"/>
    <w:next w:val="a1"/>
    <w:link w:val="11"/>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20">
    <w:name w:val="επικεφαλίδα 2"/>
    <w:basedOn w:val="a1"/>
    <w:next w:val="a1"/>
    <w:link w:val="21"/>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customStyle="1" w:styleId="30">
    <w:name w:val="επικεφαλίδα 3"/>
    <w:basedOn w:val="a1"/>
    <w:next w:val="a1"/>
    <w:link w:val="31"/>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customStyle="1" w:styleId="4">
    <w:name w:val="επικεφαλίδα 4"/>
    <w:basedOn w:val="a1"/>
    <w:next w:val="a1"/>
    <w:link w:val="40"/>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5">
    <w:name w:val="επικεφαλίδα 5"/>
    <w:basedOn w:val="a1"/>
    <w:next w:val="a1"/>
    <w:link w:val="50"/>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customStyle="1" w:styleId="6">
    <w:name w:val="επικεφαλίδα 6"/>
    <w:basedOn w:val="a1"/>
    <w:next w:val="a1"/>
    <w:link w:val="60"/>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a5">
    <w:name w:val="Light Shading"/>
    <w:basedOn w:val="a3"/>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6">
    <w:name w:val="Στοιχεία επικοινωνίας"/>
    <w:basedOn w:val="a1"/>
    <w:uiPriority w:val="99"/>
    <w:qFormat/>
    <w:pPr>
      <w:spacing w:before="0" w:after="0"/>
      <w:jc w:val="center"/>
    </w:pPr>
  </w:style>
  <w:style w:type="character" w:customStyle="1" w:styleId="11">
    <w:name w:val="Χαρακτήρας επικεφαλίδας 1"/>
    <w:basedOn w:val="a2"/>
    <w:link w:val="10"/>
    <w:uiPriority w:val="1"/>
    <w:rPr>
      <w:rFonts w:asciiTheme="majorHAnsi" w:eastAsiaTheme="majorEastAsia" w:hAnsiTheme="majorHAnsi" w:cstheme="majorBidi"/>
      <w:color w:val="00A0B8" w:themeColor="accent1"/>
      <w:sz w:val="30"/>
    </w:rPr>
  </w:style>
  <w:style w:type="character" w:customStyle="1" w:styleId="21">
    <w:name w:val="Χαρακτήρας επικεφαλίδας 2"/>
    <w:basedOn w:val="a2"/>
    <w:link w:val="20"/>
    <w:uiPriority w:val="1"/>
    <w:rPr>
      <w:rFonts w:asciiTheme="majorHAnsi" w:eastAsiaTheme="majorEastAsia" w:hAnsiTheme="majorHAnsi" w:cstheme="majorBidi"/>
      <w:caps/>
      <w:color w:val="00A0B8" w:themeColor="accent1"/>
      <w:sz w:val="22"/>
    </w:rPr>
  </w:style>
  <w:style w:type="character" w:customStyle="1" w:styleId="31">
    <w:name w:val="Χαρακτήρας επικεφαλίδας 3"/>
    <w:basedOn w:val="a2"/>
    <w:link w:val="30"/>
    <w:uiPriority w:val="1"/>
    <w:rPr>
      <w:rFonts w:asciiTheme="majorHAnsi" w:eastAsiaTheme="majorEastAsia" w:hAnsiTheme="majorHAnsi" w:cstheme="majorBidi"/>
      <w:color w:val="00A0B8" w:themeColor="accent1"/>
      <w:sz w:val="22"/>
    </w:rPr>
  </w:style>
  <w:style w:type="character" w:customStyle="1" w:styleId="40">
    <w:name w:val="Χαρακτήρας επικεφαλίδας 4"/>
    <w:basedOn w:val="a2"/>
    <w:link w:val="4"/>
    <w:uiPriority w:val="9"/>
    <w:semiHidden/>
    <w:rPr>
      <w:rFonts w:asciiTheme="majorHAnsi" w:eastAsiaTheme="majorEastAsia" w:hAnsiTheme="majorHAnsi" w:cstheme="majorBidi"/>
      <w:i/>
      <w:iCs/>
      <w:color w:val="00A0B8" w:themeColor="accent1"/>
    </w:rPr>
  </w:style>
  <w:style w:type="character" w:customStyle="1" w:styleId="50">
    <w:name w:val="Χαρακτήρας επικεφαλίδας 5"/>
    <w:basedOn w:val="a2"/>
    <w:link w:val="5"/>
    <w:uiPriority w:val="9"/>
    <w:semiHidden/>
    <w:rPr>
      <w:rFonts w:asciiTheme="majorHAnsi" w:eastAsiaTheme="majorEastAsia" w:hAnsiTheme="majorHAnsi" w:cstheme="majorBidi"/>
      <w:color w:val="00505C" w:themeColor="accent1" w:themeShade="80"/>
    </w:rPr>
  </w:style>
  <w:style w:type="character" w:customStyle="1" w:styleId="60">
    <w:name w:val="Χαρακτήρας επικεφαλίδας 6"/>
    <w:basedOn w:val="a2"/>
    <w:link w:val="6"/>
    <w:uiPriority w:val="9"/>
    <w:semiHidden/>
    <w:rPr>
      <w:rFonts w:asciiTheme="majorHAnsi" w:eastAsiaTheme="majorEastAsia" w:hAnsiTheme="majorHAnsi" w:cstheme="majorBidi"/>
      <w:i/>
      <w:iCs/>
      <w:color w:val="004F5B" w:themeColor="accent1" w:themeShade="7F"/>
    </w:rPr>
  </w:style>
  <w:style w:type="paragraph" w:customStyle="1" w:styleId="a7">
    <w:name w:val="λεζάντα"/>
    <w:basedOn w:val="a1"/>
    <w:next w:val="a1"/>
    <w:uiPriority w:val="10"/>
    <w:unhideWhenUsed/>
    <w:qFormat/>
    <w:pPr>
      <w:spacing w:before="200" w:after="120" w:line="240" w:lineRule="auto"/>
    </w:pPr>
    <w:rPr>
      <w:i/>
      <w:iCs/>
    </w:rPr>
  </w:style>
  <w:style w:type="paragraph" w:styleId="a0">
    <w:name w:val="List Bullet"/>
    <w:basedOn w:val="a1"/>
    <w:uiPriority w:val="1"/>
    <w:unhideWhenUsed/>
    <w:qFormat/>
    <w:pPr>
      <w:numPr>
        <w:numId w:val="5"/>
      </w:numPr>
    </w:pPr>
  </w:style>
  <w:style w:type="paragraph" w:styleId="a">
    <w:name w:val="List Number"/>
    <w:basedOn w:val="a1"/>
    <w:uiPriority w:val="1"/>
    <w:unhideWhenUsed/>
    <w:qFormat/>
    <w:pPr>
      <w:numPr>
        <w:numId w:val="6"/>
      </w:numPr>
      <w:contextualSpacing/>
    </w:pPr>
  </w:style>
  <w:style w:type="paragraph" w:styleId="a8">
    <w:name w:val="Title"/>
    <w:basedOn w:val="a1"/>
    <w:next w:val="a1"/>
    <w:link w:va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Char">
    <w:name w:val="Τίτλος Char"/>
    <w:basedOn w:val="a2"/>
    <w:link w:val="a8"/>
    <w:uiPriority w:val="10"/>
    <w:rPr>
      <w:rFonts w:asciiTheme="majorHAnsi" w:eastAsiaTheme="majorEastAsia" w:hAnsiTheme="majorHAnsi" w:cstheme="majorBidi"/>
      <w:color w:val="007789" w:themeColor="accent1" w:themeShade="BF"/>
      <w:kern w:val="28"/>
      <w:sz w:val="60"/>
    </w:rPr>
  </w:style>
  <w:style w:type="paragraph" w:styleId="a9">
    <w:name w:val="Subtitle"/>
    <w:basedOn w:val="a1"/>
    <w:next w:val="a1"/>
    <w:link w:val="Char0"/>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Char0">
    <w:name w:val="Υπότιτλος Char"/>
    <w:basedOn w:val="a2"/>
    <w:link w:val="a9"/>
    <w:uiPriority w:val="11"/>
    <w:rPr>
      <w:rFonts w:asciiTheme="majorHAnsi" w:eastAsiaTheme="majorEastAsia" w:hAnsiTheme="majorHAnsi" w:cstheme="majorBidi"/>
      <w:caps/>
      <w:sz w:val="26"/>
    </w:rPr>
  </w:style>
  <w:style w:type="character" w:styleId="aa">
    <w:name w:val="Emphasis"/>
    <w:basedOn w:val="a2"/>
    <w:uiPriority w:val="10"/>
    <w:unhideWhenUsed/>
    <w:qFormat/>
    <w:rPr>
      <w:i w:val="0"/>
      <w:iCs w:val="0"/>
      <w:color w:val="007789" w:themeColor="accent1" w:themeShade="BF"/>
    </w:rPr>
  </w:style>
  <w:style w:type="paragraph" w:styleId="ab">
    <w:name w:val="No Spacing"/>
    <w:link w:val="Char1"/>
    <w:uiPriority w:val="1"/>
    <w:unhideWhenUsed/>
    <w:qFormat/>
    <w:pPr>
      <w:spacing w:before="0" w:after="0" w:line="240" w:lineRule="auto"/>
    </w:pPr>
    <w:rPr>
      <w:color w:val="auto"/>
    </w:rPr>
  </w:style>
  <w:style w:type="character" w:customStyle="1" w:styleId="Char1">
    <w:name w:val="Χωρίς διάστιχο Char"/>
    <w:basedOn w:val="a2"/>
    <w:link w:val="ab"/>
    <w:uiPriority w:val="1"/>
    <w:rPr>
      <w:rFonts w:asciiTheme="minorHAnsi" w:eastAsiaTheme="minorEastAsia" w:hAnsiTheme="minorHAnsi" w:cstheme="minorBidi"/>
      <w:color w:val="auto"/>
    </w:rPr>
  </w:style>
  <w:style w:type="paragraph" w:customStyle="1" w:styleId="ac">
    <w:name w:val="Παράθεση"/>
    <w:basedOn w:val="a1"/>
    <w:next w:val="a1"/>
    <w:link w:val="ad"/>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ad">
    <w:name w:val="Χαρακτήρας εισαγωγικών"/>
    <w:basedOn w:val="a2"/>
    <w:link w:val="ac"/>
    <w:uiPriority w:val="10"/>
    <w:rPr>
      <w:i/>
      <w:iCs/>
      <w:color w:val="00A0B8" w:themeColor="accent1"/>
      <w:sz w:val="26"/>
      <w14:textFill>
        <w14:solidFill>
          <w14:schemeClr w14:val="accent1">
            <w14:alpha w14:val="30000"/>
          </w14:schemeClr>
        </w14:solidFill>
      </w14:textFill>
    </w:rPr>
  </w:style>
  <w:style w:type="paragraph" w:customStyle="1" w:styleId="ae">
    <w:name w:val="Επικεφαλίδα πίνακα περιεχομένων"/>
    <w:basedOn w:val="10"/>
    <w:next w:val="a1"/>
    <w:uiPriority w:val="39"/>
    <w:unhideWhenUsed/>
    <w:qFormat/>
    <w:pPr>
      <w:spacing w:before="0"/>
      <w:outlineLvl w:val="9"/>
    </w:pPr>
  </w:style>
  <w:style w:type="paragraph" w:customStyle="1" w:styleId="af">
    <w:name w:val="υποσέλιδο"/>
    <w:basedOn w:val="a1"/>
    <w:link w:val="af0"/>
    <w:uiPriority w:val="99"/>
    <w:unhideWhenUsed/>
    <w:pPr>
      <w:spacing w:before="0" w:after="0" w:line="240" w:lineRule="auto"/>
      <w:jc w:val="right"/>
    </w:pPr>
    <w:rPr>
      <w:caps/>
      <w:sz w:val="16"/>
    </w:rPr>
  </w:style>
  <w:style w:type="character" w:customStyle="1" w:styleId="af0">
    <w:name w:val="Χαρακτήρας υποσέλιδου"/>
    <w:basedOn w:val="a2"/>
    <w:link w:val="af"/>
    <w:uiPriority w:val="99"/>
    <w:rPr>
      <w:caps/>
      <w:sz w:val="16"/>
    </w:rPr>
  </w:style>
  <w:style w:type="paragraph" w:customStyle="1" w:styleId="32">
    <w:name w:val="πίνακας περιεχομένων 3"/>
    <w:basedOn w:val="a1"/>
    <w:next w:val="a1"/>
    <w:autoRedefine/>
    <w:uiPriority w:val="39"/>
    <w:unhideWhenUsed/>
    <w:pPr>
      <w:spacing w:after="100"/>
      <w:ind w:left="400"/>
    </w:pPr>
    <w:rPr>
      <w:i/>
      <w:iCs/>
    </w:rPr>
  </w:style>
  <w:style w:type="character" w:styleId="-">
    <w:name w:val="Hyperlink"/>
    <w:basedOn w:val="a2"/>
    <w:uiPriority w:val="99"/>
    <w:unhideWhenUsed/>
    <w:rPr>
      <w:color w:val="EB8803" w:themeColor="hyperlink"/>
      <w:u w:val="single"/>
    </w:rPr>
  </w:style>
  <w:style w:type="paragraph" w:customStyle="1" w:styleId="12">
    <w:name w:val="πίνακας περιεχομένων 1"/>
    <w:basedOn w:val="a1"/>
    <w:next w:val="a1"/>
    <w:autoRedefine/>
    <w:uiPriority w:val="39"/>
    <w:unhideWhenUsed/>
    <w:pPr>
      <w:spacing w:after="100"/>
    </w:pPr>
  </w:style>
  <w:style w:type="paragraph" w:customStyle="1" w:styleId="22">
    <w:name w:val="πίνακας περιεχομένων 2"/>
    <w:basedOn w:val="a1"/>
    <w:next w:val="a1"/>
    <w:autoRedefine/>
    <w:uiPriority w:val="39"/>
    <w:unhideWhenUsed/>
    <w:pPr>
      <w:spacing w:after="100"/>
      <w:ind w:left="200"/>
    </w:pPr>
  </w:style>
  <w:style w:type="paragraph" w:customStyle="1" w:styleId="af1">
    <w:name w:val="Κείμενο σε συννεφάκι"/>
    <w:basedOn w:val="a1"/>
    <w:link w:val="af2"/>
    <w:uiPriority w:val="99"/>
    <w:semiHidden/>
    <w:unhideWhenUsed/>
    <w:pPr>
      <w:spacing w:after="0" w:line="240" w:lineRule="auto"/>
    </w:pPr>
    <w:rPr>
      <w:rFonts w:ascii="Tahoma" w:hAnsi="Tahoma" w:cs="Tahoma"/>
      <w:sz w:val="16"/>
    </w:rPr>
  </w:style>
  <w:style w:type="character" w:customStyle="1" w:styleId="af2">
    <w:name w:val="Χαρακτήρας κειμένου σε συννεφάκι"/>
    <w:basedOn w:val="a2"/>
    <w:link w:val="af1"/>
    <w:uiPriority w:val="99"/>
    <w:semiHidden/>
    <w:rPr>
      <w:rFonts w:ascii="Tahoma" w:hAnsi="Tahoma" w:cs="Tahoma"/>
      <w:sz w:val="16"/>
    </w:rPr>
  </w:style>
  <w:style w:type="paragraph" w:styleId="af3">
    <w:name w:val="Bibliography"/>
    <w:basedOn w:val="a1"/>
    <w:next w:val="a1"/>
    <w:uiPriority w:val="39"/>
    <w:unhideWhenUsed/>
  </w:style>
  <w:style w:type="paragraph" w:customStyle="1" w:styleId="af4">
    <w:name w:val="κεφαλίδα"/>
    <w:basedOn w:val="a1"/>
    <w:link w:val="af5"/>
    <w:uiPriority w:val="99"/>
    <w:unhideWhenUsed/>
    <w:pPr>
      <w:spacing w:before="0" w:after="0" w:line="240" w:lineRule="auto"/>
    </w:pPr>
  </w:style>
  <w:style w:type="character" w:customStyle="1" w:styleId="af5">
    <w:name w:val="Χαρακτήρας κεφαλίδας"/>
    <w:basedOn w:val="a2"/>
    <w:link w:val="af4"/>
    <w:uiPriority w:val="99"/>
  </w:style>
  <w:style w:type="paragraph" w:customStyle="1" w:styleId="af6">
    <w:name w:val="Κανονική εσοχή"/>
    <w:basedOn w:val="a1"/>
    <w:uiPriority w:val="99"/>
    <w:unhideWhenUsed/>
    <w:pPr>
      <w:ind w:left="720"/>
    </w:pPr>
  </w:style>
  <w:style w:type="character" w:styleId="af7">
    <w:name w:val="Placeholder Text"/>
    <w:basedOn w:val="a2"/>
    <w:uiPriority w:val="99"/>
    <w:semiHidden/>
    <w:rPr>
      <w:color w:val="808080"/>
    </w:rPr>
  </w:style>
  <w:style w:type="table" w:customStyle="1" w:styleId="af8">
    <w:name w:val="Πίνακας έκθεσης"/>
    <w:basedOn w:val="a3"/>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af9">
    <w:name w:val="Table Grid"/>
    <w:basedOn w:val="a3"/>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1"/>
    <w:link w:val="Char2"/>
    <w:uiPriority w:val="99"/>
    <w:unhideWhenUsed/>
    <w:pPr>
      <w:tabs>
        <w:tab w:val="center" w:pos="4153"/>
        <w:tab w:val="right" w:pos="8306"/>
      </w:tabs>
      <w:spacing w:before="0" w:after="0" w:line="240" w:lineRule="auto"/>
    </w:pPr>
  </w:style>
  <w:style w:type="character" w:customStyle="1" w:styleId="Char2">
    <w:name w:val="Κεφαλίδα Char"/>
    <w:basedOn w:val="a2"/>
    <w:link w:val="afa"/>
    <w:uiPriority w:val="99"/>
  </w:style>
  <w:style w:type="paragraph" w:styleId="afb">
    <w:name w:val="footer"/>
    <w:basedOn w:val="a1"/>
    <w:link w:val="Char3"/>
    <w:uiPriority w:val="99"/>
    <w:unhideWhenUsed/>
    <w:pPr>
      <w:tabs>
        <w:tab w:val="center" w:pos="4153"/>
        <w:tab w:val="right" w:pos="8306"/>
      </w:tabs>
      <w:spacing w:before="0" w:after="0" w:line="240" w:lineRule="auto"/>
    </w:pPr>
  </w:style>
  <w:style w:type="character" w:customStyle="1" w:styleId="Char3">
    <w:name w:val="Υποσέλιδο Char"/>
    <w:basedOn w:val="a2"/>
    <w:link w:val="afb"/>
    <w:uiPriority w:val="99"/>
  </w:style>
  <w:style w:type="paragraph" w:styleId="afc">
    <w:name w:val="Balloon Text"/>
    <w:basedOn w:val="a1"/>
    <w:link w:val="Char4"/>
    <w:uiPriority w:val="99"/>
    <w:semiHidden/>
    <w:unhideWhenUsed/>
    <w:pPr>
      <w:spacing w:before="0" w:after="0" w:line="240" w:lineRule="auto"/>
    </w:pPr>
    <w:rPr>
      <w:rFonts w:ascii="Tahoma" w:hAnsi="Tahoma" w:cs="Tahoma"/>
      <w:sz w:val="16"/>
      <w:szCs w:val="16"/>
    </w:rPr>
  </w:style>
  <w:style w:type="character" w:customStyle="1" w:styleId="Char4">
    <w:name w:val="Κείμενο πλαισίου Char"/>
    <w:basedOn w:val="a2"/>
    <w:link w:val="afc"/>
    <w:uiPriority w:val="99"/>
    <w:semiHidden/>
    <w:rPr>
      <w:rFonts w:ascii="Tahoma" w:hAnsi="Tahoma" w:cs="Tahoma"/>
      <w:sz w:val="16"/>
      <w:szCs w:val="16"/>
    </w:rPr>
  </w:style>
  <w:style w:type="character" w:customStyle="1" w:styleId="1Char">
    <w:name w:val="Επικεφαλίδα 1 Char"/>
    <w:basedOn w:val="a2"/>
    <w:link w:val="1"/>
    <w:uiPriority w:val="9"/>
    <w:rsid w:val="00840BB9"/>
    <w:rPr>
      <w:rFonts w:asciiTheme="majorHAnsi" w:eastAsiaTheme="majorEastAsia" w:hAnsiTheme="majorHAnsi" w:cstheme="majorBidi"/>
      <w:color w:val="007789" w:themeColor="accent1" w:themeShade="BF"/>
      <w:sz w:val="32"/>
      <w:szCs w:val="32"/>
    </w:rPr>
  </w:style>
  <w:style w:type="character" w:customStyle="1" w:styleId="2Char">
    <w:name w:val="Επικεφαλίδα 2 Char"/>
    <w:basedOn w:val="a2"/>
    <w:link w:val="2"/>
    <w:rsid w:val="00840BB9"/>
    <w:rPr>
      <w:rFonts w:asciiTheme="majorHAnsi" w:eastAsiaTheme="majorEastAsia" w:hAnsiTheme="majorHAnsi" w:cstheme="majorBidi"/>
      <w:color w:val="007789" w:themeColor="accent1" w:themeShade="BF"/>
      <w:sz w:val="26"/>
      <w:szCs w:val="26"/>
    </w:rPr>
  </w:style>
  <w:style w:type="character" w:customStyle="1" w:styleId="3Char">
    <w:name w:val="Επικεφαλίδα 3 Char"/>
    <w:basedOn w:val="a2"/>
    <w:link w:val="3"/>
    <w:rsid w:val="00534820"/>
    <w:rPr>
      <w:rFonts w:asciiTheme="majorHAnsi" w:eastAsiaTheme="majorEastAsia" w:hAnsiTheme="majorHAnsi" w:cstheme="majorBidi"/>
      <w:color w:val="004F5B"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06575">
      <w:bodyDiv w:val="1"/>
      <w:marLeft w:val="0"/>
      <w:marRight w:val="0"/>
      <w:marTop w:val="0"/>
      <w:marBottom w:val="0"/>
      <w:divBdr>
        <w:top w:val="none" w:sz="0" w:space="0" w:color="auto"/>
        <w:left w:val="none" w:sz="0" w:space="0" w:color="auto"/>
        <w:bottom w:val="none" w:sz="0" w:space="0" w:color="auto"/>
        <w:right w:val="none" w:sz="0" w:space="0" w:color="auto"/>
      </w:divBdr>
    </w:div>
    <w:div w:id="103043572">
      <w:bodyDiv w:val="1"/>
      <w:marLeft w:val="0"/>
      <w:marRight w:val="0"/>
      <w:marTop w:val="0"/>
      <w:marBottom w:val="0"/>
      <w:divBdr>
        <w:top w:val="none" w:sz="0" w:space="0" w:color="auto"/>
        <w:left w:val="none" w:sz="0" w:space="0" w:color="auto"/>
        <w:bottom w:val="none" w:sz="0" w:space="0" w:color="auto"/>
        <w:right w:val="none" w:sz="0" w:space="0" w:color="auto"/>
      </w:divBdr>
    </w:div>
    <w:div w:id="230384685">
      <w:bodyDiv w:val="1"/>
      <w:marLeft w:val="0"/>
      <w:marRight w:val="0"/>
      <w:marTop w:val="0"/>
      <w:marBottom w:val="0"/>
      <w:divBdr>
        <w:top w:val="none" w:sz="0" w:space="0" w:color="auto"/>
        <w:left w:val="none" w:sz="0" w:space="0" w:color="auto"/>
        <w:bottom w:val="none" w:sz="0" w:space="0" w:color="auto"/>
        <w:right w:val="none" w:sz="0" w:space="0" w:color="auto"/>
      </w:divBdr>
    </w:div>
    <w:div w:id="393508966">
      <w:bodyDiv w:val="1"/>
      <w:marLeft w:val="0"/>
      <w:marRight w:val="0"/>
      <w:marTop w:val="0"/>
      <w:marBottom w:val="0"/>
      <w:divBdr>
        <w:top w:val="none" w:sz="0" w:space="0" w:color="auto"/>
        <w:left w:val="none" w:sz="0" w:space="0" w:color="auto"/>
        <w:bottom w:val="none" w:sz="0" w:space="0" w:color="auto"/>
        <w:right w:val="none" w:sz="0" w:space="0" w:color="auto"/>
      </w:divBdr>
    </w:div>
    <w:div w:id="489716341">
      <w:bodyDiv w:val="1"/>
      <w:marLeft w:val="0"/>
      <w:marRight w:val="0"/>
      <w:marTop w:val="0"/>
      <w:marBottom w:val="0"/>
      <w:divBdr>
        <w:top w:val="none" w:sz="0" w:space="0" w:color="auto"/>
        <w:left w:val="none" w:sz="0" w:space="0" w:color="auto"/>
        <w:bottom w:val="none" w:sz="0" w:space="0" w:color="auto"/>
        <w:right w:val="none" w:sz="0" w:space="0" w:color="auto"/>
      </w:divBdr>
    </w:div>
    <w:div w:id="704987147">
      <w:bodyDiv w:val="1"/>
      <w:marLeft w:val="0"/>
      <w:marRight w:val="0"/>
      <w:marTop w:val="0"/>
      <w:marBottom w:val="0"/>
      <w:divBdr>
        <w:top w:val="none" w:sz="0" w:space="0" w:color="auto"/>
        <w:left w:val="none" w:sz="0" w:space="0" w:color="auto"/>
        <w:bottom w:val="none" w:sz="0" w:space="0" w:color="auto"/>
        <w:right w:val="none" w:sz="0" w:space="0" w:color="auto"/>
      </w:divBdr>
    </w:div>
    <w:div w:id="761998896">
      <w:bodyDiv w:val="1"/>
      <w:marLeft w:val="0"/>
      <w:marRight w:val="0"/>
      <w:marTop w:val="0"/>
      <w:marBottom w:val="0"/>
      <w:divBdr>
        <w:top w:val="none" w:sz="0" w:space="0" w:color="auto"/>
        <w:left w:val="none" w:sz="0" w:space="0" w:color="auto"/>
        <w:bottom w:val="none" w:sz="0" w:space="0" w:color="auto"/>
        <w:right w:val="none" w:sz="0" w:space="0" w:color="auto"/>
      </w:divBdr>
    </w:div>
    <w:div w:id="849949004">
      <w:bodyDiv w:val="1"/>
      <w:marLeft w:val="0"/>
      <w:marRight w:val="0"/>
      <w:marTop w:val="0"/>
      <w:marBottom w:val="0"/>
      <w:divBdr>
        <w:top w:val="none" w:sz="0" w:space="0" w:color="auto"/>
        <w:left w:val="none" w:sz="0" w:space="0" w:color="auto"/>
        <w:bottom w:val="none" w:sz="0" w:space="0" w:color="auto"/>
        <w:right w:val="none" w:sz="0" w:space="0" w:color="auto"/>
      </w:divBdr>
    </w:div>
    <w:div w:id="110219226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92141644">
      <w:bodyDiv w:val="1"/>
      <w:marLeft w:val="0"/>
      <w:marRight w:val="0"/>
      <w:marTop w:val="0"/>
      <w:marBottom w:val="0"/>
      <w:divBdr>
        <w:top w:val="none" w:sz="0" w:space="0" w:color="auto"/>
        <w:left w:val="none" w:sz="0" w:space="0" w:color="auto"/>
        <w:bottom w:val="none" w:sz="0" w:space="0" w:color="auto"/>
        <w:right w:val="none" w:sz="0" w:space="0" w:color="auto"/>
      </w:divBdr>
    </w:div>
    <w:div w:id="2030790397">
      <w:bodyDiv w:val="1"/>
      <w:marLeft w:val="0"/>
      <w:marRight w:val="0"/>
      <w:marTop w:val="0"/>
      <w:marBottom w:val="0"/>
      <w:divBdr>
        <w:top w:val="none" w:sz="0" w:space="0" w:color="auto"/>
        <w:left w:val="none" w:sz="0" w:space="0" w:color="auto"/>
        <w:bottom w:val="none" w:sz="0" w:space="0" w:color="auto"/>
        <w:right w:val="none" w:sz="0" w:space="0" w:color="auto"/>
      </w:divBdr>
    </w:div>
    <w:div w:id="2090148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6.jpg"/><Relationship Id="rId21" Type="http://schemas.openxmlformats.org/officeDocument/2006/relationships/image" Target="media/image12.jpg"/><Relationship Id="rId34" Type="http://schemas.openxmlformats.org/officeDocument/2006/relationships/image" Target="media/image23.jp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27.jpg"/><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49" Type="http://schemas.openxmlformats.org/officeDocument/2006/relationships/glossaryDocument" Target="glossary/document.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4.jp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5.jpg"/><Relationship Id="rId46" Type="http://schemas.openxmlformats.org/officeDocument/2006/relationships/header" Target="header3.xml"/><Relationship Id="rId20" Type="http://schemas.openxmlformats.org/officeDocument/2006/relationships/image" Target="media/image11.jp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2\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637492ABE44503867EB9078339D2E9"/>
        <w:category>
          <w:name w:val="Γενικά"/>
          <w:gallery w:val="placeholder"/>
        </w:category>
        <w:types>
          <w:type w:val="bbPlcHdr"/>
        </w:types>
        <w:behaviors>
          <w:behavior w:val="content"/>
        </w:behaviors>
        <w:guid w:val="{C7AABAAD-87BA-4C7B-B56F-9169DF962D2B}"/>
      </w:docPartPr>
      <w:docPartBody>
        <w:p w:rsidR="00CA0D33" w:rsidRDefault="00A11B88">
          <w:pPr>
            <w:pStyle w:val="21637492ABE44503867EB9078339D2E9"/>
          </w:pPr>
          <w:r>
            <w:rPr>
              <w:rFonts w:ascii="Tahoma" w:hAnsi="Tahoma" w:cs="Tahoma"/>
              <w:sz w:val="18"/>
            </w:rPr>
            <w:t>[Τίτλος μαθήματος]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Microsoft Sans Serif"/>
    <w:charset w:val="DE"/>
    <w:family w:val="swiss"/>
    <w:pitch w:val="variable"/>
    <w:sig w:usb0="81000003" w:usb1="00000000" w:usb2="00000000" w:usb3="00000000" w:csb0="00010001" w:csb1="00000000"/>
  </w:font>
  <w:font w:name="STXinwei">
    <w:altName w:val="华文新魏"/>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A1"/>
    <w:family w:val="modern"/>
    <w:pitch w:val="fixed"/>
    <w:sig w:usb0="A00002AF" w:usb1="7000A9CA"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a"/>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E4F"/>
    <w:rsid w:val="00570006"/>
    <w:rsid w:val="00623E4F"/>
    <w:rsid w:val="008A3C87"/>
    <w:rsid w:val="00950B04"/>
    <w:rsid w:val="009612FE"/>
    <w:rsid w:val="00A11B88"/>
    <w:rsid w:val="00B86ACC"/>
    <w:rsid w:val="00CA0D33"/>
    <w:rsid w:val="00CD0B2E"/>
    <w:rsid w:val="00F76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
    <w:name w:val="επικεφαλίδα 1"/>
    <w:basedOn w:val="a0"/>
    <w:next w:val="a0"/>
    <w:link w:val="10"/>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lang w:val="el-GR" w:eastAsia="el-GR"/>
    </w:rPr>
  </w:style>
  <w:style w:type="paragraph" w:customStyle="1" w:styleId="2">
    <w:name w:val="επικεφαλίδα 2"/>
    <w:basedOn w:val="a0"/>
    <w:next w:val="a0"/>
    <w:link w:val="20"/>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lang w:val="el-GR" w:eastAsia="el-GR"/>
    </w:rPr>
  </w:style>
  <w:style w:type="character" w:customStyle="1" w:styleId="10">
    <w:name w:val="Χαρακτήρας επικεφαλίδας 1"/>
    <w:basedOn w:val="a1"/>
    <w:link w:val="1"/>
    <w:uiPriority w:val="1"/>
    <w:rPr>
      <w:rFonts w:asciiTheme="majorHAnsi" w:eastAsiaTheme="majorEastAsia" w:hAnsiTheme="majorHAnsi" w:cstheme="majorBidi"/>
      <w:color w:val="5B9BD5" w:themeColor="accent1"/>
      <w:sz w:val="30"/>
      <w:szCs w:val="20"/>
      <w:lang w:val="el-GR" w:eastAsia="el-GR"/>
    </w:rPr>
  </w:style>
  <w:style w:type="character" w:customStyle="1" w:styleId="20">
    <w:name w:val="Χαρακτήρας επικεφαλίδας 2"/>
    <w:basedOn w:val="a1"/>
    <w:link w:val="2"/>
    <w:uiPriority w:val="1"/>
    <w:rPr>
      <w:rFonts w:asciiTheme="majorHAnsi" w:eastAsiaTheme="majorEastAsia" w:hAnsiTheme="majorHAnsi" w:cstheme="majorBidi"/>
      <w:caps/>
      <w:color w:val="5B9BD5" w:themeColor="accent1"/>
      <w:szCs w:val="20"/>
      <w:lang w:val="el-GR" w:eastAsia="el-GR"/>
    </w:rPr>
  </w:style>
  <w:style w:type="paragraph" w:styleId="a">
    <w:name w:val="List Bullet"/>
    <w:basedOn w:val="a0"/>
    <w:uiPriority w:val="1"/>
    <w:unhideWhenUsed/>
    <w:qFormat/>
    <w:pPr>
      <w:numPr>
        <w:numId w:val="1"/>
      </w:numPr>
      <w:spacing w:before="120" w:after="200" w:line="264" w:lineRule="auto"/>
    </w:pPr>
    <w:rPr>
      <w:rFonts w:eastAsiaTheme="minorHAnsi"/>
      <w:color w:val="595959" w:themeColor="text1" w:themeTint="A6"/>
      <w:sz w:val="20"/>
      <w:szCs w:val="20"/>
      <w:lang w:val="el-GR" w:eastAsia="el-GR"/>
    </w:rPr>
  </w:style>
  <w:style w:type="paragraph" w:customStyle="1" w:styleId="5CED1DE1A57A4D9E85F3603871246471">
    <w:name w:val="5CED1DE1A57A4D9E85F3603871246471"/>
  </w:style>
  <w:style w:type="paragraph" w:customStyle="1" w:styleId="CD3100C4D16848E0A1A021D92DE8E715">
    <w:name w:val="CD3100C4D16848E0A1A021D92DE8E715"/>
  </w:style>
  <w:style w:type="paragraph" w:customStyle="1" w:styleId="21637492ABE44503867EB9078339D2E9">
    <w:name w:val="21637492ABE44503867EB9078339D2E9"/>
  </w:style>
  <w:style w:type="paragraph" w:customStyle="1" w:styleId="6E50344E866B47FDA75C17FDE013C07E">
    <w:name w:val="6E50344E866B47FDA75C17FDE013C07E"/>
  </w:style>
  <w:style w:type="paragraph" w:customStyle="1" w:styleId="5B1F0BACEB1B4898BE9CE2B81CC63801">
    <w:name w:val="5B1F0BACEB1B4898BE9CE2B81CC63801"/>
    <w:rsid w:val="00623E4F"/>
  </w:style>
  <w:style w:type="paragraph" w:customStyle="1" w:styleId="5EAF6115001643769936DB0D2BEF5863">
    <w:name w:val="5EAF6115001643769936DB0D2BEF5863"/>
    <w:rsid w:val="00623E4F"/>
  </w:style>
  <w:style w:type="paragraph" w:customStyle="1" w:styleId="4790000BA4AC4E3EA72272F60F207E81">
    <w:name w:val="4790000BA4AC4E3EA72272F60F207E81"/>
    <w:rsid w:val="00623E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Kat</b:Tag>
    <b:SourceType>InternetSite</b:SourceType>
    <b:Guid>{A42FE16D-C9EE-48B4-813D-4DDEF6AA61A4}</b:Guid>
    <b:InternetSiteTitle>http://cvsp.cs.ntua.gr</b:InternetSiteTitle>
    <b:Author>
      <b:Author>
        <b:NameList>
          <b:Person>
            <b:Last>Katsamanis Nassos</b:Last>
            <b:First>Pitsikalis</b:First>
            <b:Middle>Vassilis</b:Middle>
          </b:Person>
        </b:NameList>
      </b:Author>
    </b:Author>
    <b:URL>http://cvsp.cs.ntua.gr/~nassos/resources/speech_course_2004/OnlineSpeechDemos/speechDemo_2004_Part1.html#2</b:URL>
    <b:RefOrder>1</b:RefOrder>
  </b:Source>
  <b:Source>
    <b:Tag>iit11</b:Tag>
    <b:SourceType>InternetSite</b:SourceType>
    <b:Guid>{4F487151-C87C-45E9-894B-FC715DD8DC45}</b:Guid>
    <b:Author>
      <b:Author>
        <b:NameList>
          <b:Person>
            <b:Last>iitg.vlab.co.in</b:Last>
          </b:Person>
        </b:NameList>
      </b:Author>
    </b:Author>
    <b:Title>Short Term Time Domain Processing of Speech	</b:Title>
    <b:Year>2011</b:Year>
    <b:URL>http://vlab.amrita.edu/index.php?sub=59&amp;brch=164&amp;sim=857&amp;cnt=1</b:URL>
    <b:RefOrder>2</b:RefOrder>
  </b:Source>
  <b:Source>
    <b:Tag>Nab</b:Tag>
    <b:SourceType>InternetSite</b:SourceType>
    <b:Guid>{4A08D7C4-9C8E-4FF5-AF0A-F4F734256221}</b:Guid>
    <b:Author>
      <b:Author>
        <b:NameList>
          <b:Person>
            <b:Last>Sharma</b:Last>
            <b:First>Nabin</b:First>
            <b:Middle>S</b:Middle>
          </b:Person>
        </b:NameList>
      </b:Author>
    </b:Author>
    <b:InternetSiteTitle>Short-time Energy and Zero Crossing Rate</b:InternetSiteTitle>
    <b:URL>https://www.mathworks.com/matlabcentral/fileexchange/23571-short-time-energy-and-zero-crossing-rate</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6889A8-C5F8-4D28-AB39-8A7AAB1D2CD8}">
  <ds:schemaRefs>
    <ds:schemaRef ds:uri="http://schemas.microsoft.com/sharepoint/v3/contenttype/forms"/>
  </ds:schemaRefs>
</ds:datastoreItem>
</file>

<file path=customXml/itemProps3.xml><?xml version="1.0" encoding="utf-8"?>
<ds:datastoreItem xmlns:ds="http://schemas.openxmlformats.org/officeDocument/2006/customXml" ds:itemID="{99364AED-8ABA-4F5E-A404-5D18082B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574</TotalTime>
  <Pages>20</Pages>
  <Words>1285</Words>
  <Characters>7330</Characters>
  <Application>Microsoft Office Word</Application>
  <DocSecurity>0</DocSecurity>
  <Lines>61</Lines>
  <Paragraphs>17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Εισαγωγή στην Ψηφιακή Επεξεργασία Σημάτων με MATLAB και Εφαρμογές σε Ακουστικά Σήματα</vt:lpstr>
      <vt:lpstr>Εισαγωγή στην Ψηφιακή Επεξεργασία Σημάτων με MATLAB και Εφαρμογές σε Ακουστικά Σήματα</vt:lpstr>
    </vt:vector>
  </TitlesOfParts>
  <Company/>
  <LinksUpToDate>false</LinksUpToDate>
  <CharactersWithSpaces>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Εισαγωγή στην Ψηφιακή Επεξεργασία Σημάτων με MATLAB και Εφαρμογές σε Ακουστικά Σήματα</dc:title>
  <dc:subject>1η εργαστηριακη ασκηση</dc:subject>
  <dc:creator>Αβδελάς Λεωνίδας</dc:creator>
  <cp:keywords>03115632</cp:keywords>
  <cp:lastModifiedBy>aristomenis theodoridis</cp:lastModifiedBy>
  <cp:revision>71</cp:revision>
  <dcterms:created xsi:type="dcterms:W3CDTF">2019-03-23T10:57:00Z</dcterms:created>
  <dcterms:modified xsi:type="dcterms:W3CDTF">2019-03-25T18:18:00Z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